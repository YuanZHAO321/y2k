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eop"/>
          <w:rFonts w:ascii="Arial" w:hAnsi="Arial" w:cs="Arial"/>
        </w:rPr>
        <w:id w:val="1537391322"/>
        <w:placeholder>
          <w:docPart w:val="4FE129FF705CB848A07DCDE628ACD5FE"/>
        </w:placeholder>
        <w:dropDownList>
          <w:listItem w:displayText="ONE HOUR THIRTY MINUTES" w:value="ONE HOUR THIRTY MINUTES"/>
          <w:listItem w:displayText="TWO HOURS" w:value="TWO HOURS"/>
          <w:listItem w:displayText="TWO HOURS THIRTY MINUTES" w:value="TWO HOURS THIRTY MINUTES"/>
          <w:listItem w:displayText="THREE HOURS" w:value="THREE HOURS"/>
        </w:dropDownList>
      </w:sdtPr>
      <w:sdtEndPr>
        <w:rPr>
          <w:rStyle w:val="eop"/>
        </w:rPr>
      </w:sdtEndPr>
      <w:sdtContent>
        <w:p w14:paraId="5B677512" w14:textId="76F5EF05" w:rsidR="00436CC6" w:rsidRPr="007351DC" w:rsidRDefault="007351DC" w:rsidP="00436CC6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Style w:val="eop"/>
              <w:rFonts w:ascii="Arial" w:hAnsi="Arial" w:cs="Arial"/>
            </w:rPr>
          </w:pPr>
          <w:r>
            <w:rPr>
              <w:rStyle w:val="eop"/>
              <w:rFonts w:ascii="Arial" w:hAnsi="Arial" w:cs="Arial"/>
            </w:rPr>
            <w:t>ONE HOUR THIRTY MINUTES</w:t>
          </w:r>
        </w:p>
      </w:sdtContent>
    </w:sdt>
    <w:p w14:paraId="2B0324D5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</w:p>
    <w:p w14:paraId="32A8CB6F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  <w:r>
        <w:rPr>
          <w:rStyle w:val="normaltextrun"/>
          <w:rFonts w:ascii="Arial" w:eastAsiaTheme="majorEastAsia" w:hAnsi="Arial" w:cs="Arial"/>
          <w:b/>
          <w:bCs/>
        </w:rPr>
        <w:t>THE UNIVERSITY OF MANCHESTER</w:t>
      </w:r>
      <w:r>
        <w:rPr>
          <w:rStyle w:val="eop"/>
          <w:rFonts w:ascii="Arial" w:eastAsiaTheme="majorEastAsia" w:hAnsi="Arial" w:cs="Arial"/>
          <w:b/>
          <w:bCs/>
        </w:rPr>
        <w:t> </w:t>
      </w:r>
    </w:p>
    <w:p w14:paraId="109122D1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</w:p>
    <w:sdt>
      <w:sdtPr>
        <w:rPr>
          <w:rStyle w:val="eop"/>
          <w:rFonts w:ascii="Arial" w:eastAsiaTheme="majorEastAsia" w:hAnsi="Arial" w:cs="Arial"/>
          <w:b/>
          <w:bCs/>
          <w:highlight w:val="yellow"/>
        </w:rPr>
        <w:id w:val="1478419"/>
        <w:placeholder>
          <w:docPart w:val="1A5C302085A057438CF61ABFCDD55DE5"/>
        </w:placeholder>
      </w:sdtPr>
      <w:sdtEndPr>
        <w:rPr>
          <w:rStyle w:val="eop"/>
        </w:rPr>
      </w:sdtEndPr>
      <w:sdtContent>
        <w:p w14:paraId="2AF155F6" w14:textId="15FE2CFA" w:rsidR="00436CC6" w:rsidRPr="000A769B" w:rsidRDefault="002B010B" w:rsidP="00436CC6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Style w:val="eop"/>
              <w:rFonts w:ascii="Arial" w:eastAsiaTheme="majorEastAsia" w:hAnsi="Arial" w:cs="Arial"/>
              <w:b/>
              <w:bCs/>
            </w:rPr>
          </w:pPr>
          <w:r>
            <w:rPr>
              <w:rStyle w:val="eop"/>
              <w:rFonts w:ascii="Arial" w:eastAsiaTheme="majorEastAsia" w:hAnsi="Arial" w:cs="Arial"/>
              <w:b/>
              <w:bCs/>
            </w:rPr>
            <w:t>GLOBAL CLIMATE CHANGE</w:t>
          </w:r>
        </w:p>
      </w:sdtContent>
    </w:sdt>
    <w:p w14:paraId="077B9463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</w:p>
    <w:p w14:paraId="2AF86186" w14:textId="791FAE4C" w:rsidR="00436CC6" w:rsidRDefault="00564F52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  <w:r>
        <w:rPr>
          <w:rStyle w:val="eop"/>
          <w:rFonts w:ascii="Arial" w:eastAsiaTheme="majorEastAsia" w:hAnsi="Arial" w:cs="Arial"/>
          <w:b/>
          <w:bCs/>
        </w:rPr>
        <w:t>16 May 2025</w:t>
      </w:r>
    </w:p>
    <w:p w14:paraId="15C21711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</w:p>
    <w:p w14:paraId="51FBA24B" w14:textId="0D738E26" w:rsidR="00436CC6" w:rsidRDefault="007351DC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  <w:r>
        <w:rPr>
          <w:rStyle w:val="eop"/>
          <w:rFonts w:ascii="Arial" w:eastAsiaTheme="majorEastAsia" w:hAnsi="Arial" w:cs="Arial"/>
          <w:b/>
          <w:bCs/>
        </w:rPr>
        <w:t>14:00 – 15:30</w:t>
      </w:r>
    </w:p>
    <w:p w14:paraId="3D8DFD26" w14:textId="77777777" w:rsidR="00436CC6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</w:p>
    <w:p w14:paraId="0B3575D9" w14:textId="77777777" w:rsidR="00436CC6" w:rsidRDefault="00436CC6" w:rsidP="00436CC6">
      <w:pPr>
        <w:pStyle w:val="paragraph"/>
        <w:pBdr>
          <w:bottom w:val="single" w:sz="6" w:space="1" w:color="auto"/>
        </w:pBdr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</w:p>
    <w:p w14:paraId="1CF6AD8C" w14:textId="77777777" w:rsidR="00436CC6" w:rsidRPr="00FB1415" w:rsidRDefault="00436CC6" w:rsidP="00436CC6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ajorEastAsia" w:hAnsi="Arial" w:cs="Arial"/>
          <w:b/>
          <w:bCs/>
        </w:rPr>
      </w:pPr>
    </w:p>
    <w:p w14:paraId="3E6C91AD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</w:rPr>
      </w:pPr>
      <w:r>
        <w:rPr>
          <w:rStyle w:val="normaltextrun"/>
          <w:rFonts w:ascii="Arial" w:eastAsiaTheme="majorEastAsia" w:hAnsi="Arial" w:cs="Arial"/>
          <w:b/>
          <w:bCs/>
        </w:rPr>
        <w:t>Instructions for candidates</w:t>
      </w:r>
      <w:r>
        <w:rPr>
          <w:rStyle w:val="eop"/>
          <w:rFonts w:ascii="Arial" w:eastAsiaTheme="majorEastAsia" w:hAnsi="Arial" w:cs="Arial"/>
          <w:b/>
          <w:bCs/>
        </w:rPr>
        <w:t> </w:t>
      </w:r>
    </w:p>
    <w:p w14:paraId="661D6E11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</w:p>
    <w:p w14:paraId="12146250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009C6ED3">
        <w:rPr>
          <w:rStyle w:val="eop"/>
          <w:rFonts w:ascii="Arial" w:eastAsiaTheme="majorEastAsia" w:hAnsi="Arial" w:cs="Arial"/>
        </w:rPr>
        <w:t>Answer</w:t>
      </w:r>
      <w:r>
        <w:rPr>
          <w:rStyle w:val="eop"/>
          <w:rFonts w:ascii="Arial" w:eastAsiaTheme="majorEastAsia" w:hAnsi="Arial" w:cs="Arial"/>
        </w:rPr>
        <w:t xml:space="preserve"> </w:t>
      </w:r>
      <w:r w:rsidRPr="00F35AA2">
        <w:rPr>
          <w:rStyle w:val="eop"/>
          <w:rFonts w:ascii="Arial" w:eastAsiaTheme="majorEastAsia" w:hAnsi="Arial" w:cs="Arial"/>
          <w:b/>
          <w:bCs/>
        </w:rPr>
        <w:t>ALL</w:t>
      </w:r>
      <w:r w:rsidRPr="009C6ED3">
        <w:rPr>
          <w:rStyle w:val="eop"/>
          <w:rFonts w:ascii="Arial" w:eastAsiaTheme="majorEastAsia" w:hAnsi="Arial" w:cs="Arial"/>
        </w:rPr>
        <w:t xml:space="preserve"> questions</w:t>
      </w:r>
      <w:r>
        <w:rPr>
          <w:rStyle w:val="eop"/>
          <w:rFonts w:ascii="Arial" w:eastAsiaTheme="majorEastAsia" w:hAnsi="Arial" w:cs="Arial"/>
        </w:rPr>
        <w:t xml:space="preserve"> </w:t>
      </w:r>
      <w:sdt>
        <w:sdtPr>
          <w:rPr>
            <w:rStyle w:val="eop"/>
            <w:rFonts w:ascii="Arial" w:eastAsiaTheme="majorEastAsia" w:hAnsi="Arial" w:cs="Arial"/>
          </w:rPr>
          <w:id w:val="1555272128"/>
          <w:placeholder>
            <w:docPart w:val="6DE853C51F9B8C4484B0F512E088F113"/>
          </w:placeholder>
          <w:dropDownList>
            <w:listItem w:displayText="in the booklets provided." w:value="in the booklets provided."/>
            <w:listItem w:displayText="in the booklets provided and on this question paper where indicated." w:value="in the booklets provided and on this question paper where indicated."/>
            <w:listItem w:displayText="on this question paper." w:value="on this question paper."/>
          </w:dropDownList>
        </w:sdtPr>
        <w:sdtEndPr>
          <w:rPr>
            <w:rStyle w:val="eop"/>
          </w:rPr>
        </w:sdtEndPr>
        <w:sdtContent>
          <w:r w:rsidR="0014796E">
            <w:rPr>
              <w:rStyle w:val="eop"/>
              <w:rFonts w:ascii="Arial" w:eastAsiaTheme="majorEastAsia" w:hAnsi="Arial" w:cs="Arial"/>
            </w:rPr>
            <w:t>in the booklets provided.</w:t>
          </w:r>
        </w:sdtContent>
      </w:sdt>
    </w:p>
    <w:p w14:paraId="330C4C43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79D67ED4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 xml:space="preserve">This is </w:t>
      </w:r>
      <w:sdt>
        <w:sdtPr>
          <w:rPr>
            <w:rStyle w:val="eop"/>
            <w:rFonts w:ascii="Arial" w:eastAsiaTheme="majorEastAsia" w:hAnsi="Arial" w:cs="Arial"/>
          </w:rPr>
          <w:id w:val="-1505271424"/>
          <w:placeholder>
            <w:docPart w:val="E67CDCB574109744A1DFDA1966AE97E9"/>
          </w:placeholder>
          <w:dropDownList>
            <w:listItem w:displayText="an open" w:value="an open"/>
            <w:listItem w:displayText="a closed" w:value="a closed"/>
          </w:dropDownList>
        </w:sdtPr>
        <w:sdtEndPr>
          <w:rPr>
            <w:rStyle w:val="eop"/>
          </w:rPr>
        </w:sdtEndPr>
        <w:sdtContent>
          <w:r w:rsidR="0014796E">
            <w:rPr>
              <w:rStyle w:val="eop"/>
              <w:rFonts w:ascii="Arial" w:eastAsiaTheme="majorEastAsia" w:hAnsi="Arial" w:cs="Arial"/>
            </w:rPr>
            <w:t>a closed</w:t>
          </w:r>
        </w:sdtContent>
      </w:sdt>
      <w:r>
        <w:rPr>
          <w:rStyle w:val="eop"/>
          <w:rFonts w:ascii="Arial" w:eastAsiaTheme="majorEastAsia" w:hAnsi="Arial" w:cs="Arial"/>
        </w:rPr>
        <w:t xml:space="preserve"> book exam.</w:t>
      </w:r>
    </w:p>
    <w:p w14:paraId="34CC78B6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233FB4F6" w14:textId="20FA7451" w:rsidR="00436CC6" w:rsidRDefault="00436CC6" w:rsidP="6C3FD7C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6C3FD7CD">
        <w:rPr>
          <w:rStyle w:val="eop"/>
          <w:rFonts w:ascii="Arial" w:eastAsiaTheme="majorEastAsia" w:hAnsi="Arial" w:cs="Arial"/>
        </w:rPr>
        <w:t xml:space="preserve">There are </w:t>
      </w:r>
      <w:sdt>
        <w:sdtPr>
          <w:rPr>
            <w:rStyle w:val="eop"/>
            <w:rFonts w:ascii="Arial" w:eastAsiaTheme="majorEastAsia" w:hAnsi="Arial" w:cs="Arial"/>
            <w:b/>
            <w:bCs/>
            <w:highlight w:val="yellow"/>
          </w:rPr>
          <w:id w:val="-1100479267"/>
          <w:placeholder>
            <w:docPart w:val="3EF1956C24BBCE4C86177CCE45189547"/>
          </w:placeholder>
        </w:sdtPr>
        <w:sdtEndPr>
          <w:rPr>
            <w:rStyle w:val="eop"/>
          </w:rPr>
        </w:sdtEndPr>
        <w:sdtContent>
          <w:r w:rsidR="002B010B" w:rsidRPr="6C3FD7CD">
            <w:rPr>
              <w:rStyle w:val="eop"/>
              <w:rFonts w:ascii="Arial" w:eastAsiaTheme="majorEastAsia" w:hAnsi="Arial" w:cs="Arial"/>
              <w:b/>
              <w:bCs/>
            </w:rPr>
            <w:t>70</w:t>
          </w:r>
        </w:sdtContent>
      </w:sdt>
      <w:r w:rsidRPr="6C3FD7CD">
        <w:rPr>
          <w:rStyle w:val="eop"/>
          <w:rFonts w:ascii="Arial" w:eastAsiaTheme="majorEastAsia" w:hAnsi="Arial" w:cs="Arial"/>
        </w:rPr>
        <w:t xml:space="preserve"> marks available on this paper. The number of marks for each question is shown and may be used as a guide to how much time you should spend on each.</w:t>
      </w:r>
    </w:p>
    <w:p w14:paraId="5E0E08D9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</w:p>
    <w:p w14:paraId="5B76519C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lang w:val="en-US"/>
        </w:rPr>
      </w:pPr>
      <w:r w:rsidRPr="007C58E5">
        <w:rPr>
          <w:rFonts w:ascii="Arial" w:eastAsiaTheme="majorEastAsia" w:hAnsi="Arial" w:cs="Arial"/>
          <w:lang w:val="en-US"/>
        </w:rPr>
        <w:t>Clearly label which question each of your answers corresponds to.</w:t>
      </w:r>
      <w:r>
        <w:rPr>
          <w:rFonts w:ascii="Arial" w:eastAsiaTheme="majorEastAsia" w:hAnsi="Arial" w:cs="Arial"/>
          <w:lang w:val="en-US"/>
        </w:rPr>
        <w:t xml:space="preserve"> </w:t>
      </w:r>
      <w:r w:rsidRPr="007C58E5">
        <w:rPr>
          <w:rFonts w:ascii="Arial" w:eastAsiaTheme="majorEastAsia" w:hAnsi="Arial" w:cs="Arial"/>
          <w:lang w:val="en-US"/>
        </w:rPr>
        <w:t>All writing must be LEGIBLE.</w:t>
      </w:r>
      <w:r w:rsidR="0014796E">
        <w:rPr>
          <w:rFonts w:ascii="Arial" w:eastAsiaTheme="majorEastAsia" w:hAnsi="Arial" w:cs="Arial"/>
          <w:lang w:val="en-US"/>
        </w:rPr>
        <w:t xml:space="preserve"> </w:t>
      </w:r>
      <w:r w:rsidRPr="007C58E5">
        <w:rPr>
          <w:rFonts w:ascii="Arial" w:eastAsiaTheme="majorEastAsia" w:hAnsi="Arial" w:cs="Arial"/>
          <w:lang w:val="en-US"/>
        </w:rPr>
        <w:t>Illegible documents cannot be marked.</w:t>
      </w:r>
    </w:p>
    <w:p w14:paraId="6525B346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eastAsiaTheme="majorEastAsia" w:hAnsi="Arial" w:cs="Arial"/>
          <w:lang w:val="en-US"/>
        </w:rPr>
      </w:pPr>
    </w:p>
    <w:p w14:paraId="725B69F4" w14:textId="77777777" w:rsidR="00436CC6" w:rsidRPr="009C6ED3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00F35AA2">
        <w:rPr>
          <w:rFonts w:ascii="Arial" w:eastAsiaTheme="majorEastAsia" w:hAnsi="Arial" w:cs="Arial"/>
          <w:lang w:val="en-US"/>
        </w:rPr>
        <w:t>You may wish to use labelled sketches to illustrate your answers where appropriate.</w:t>
      </w:r>
      <w:r w:rsidRPr="007C58E5">
        <w:rPr>
          <w:rFonts w:ascii="Arial" w:eastAsiaTheme="majorEastAsia" w:hAnsi="Arial" w:cs="Arial"/>
          <w:lang w:val="en-US"/>
        </w:rPr>
        <w:t>   </w:t>
      </w:r>
    </w:p>
    <w:p w14:paraId="37FCBA90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58E08FD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eastAsiaTheme="majorEastAsia" w:hAnsi="Arial" w:cs="Arial"/>
        </w:rPr>
        <w:t>This question paper MUST be handed in at the end of the exam.</w:t>
      </w:r>
      <w:r>
        <w:rPr>
          <w:rStyle w:val="eop"/>
          <w:rFonts w:ascii="Arial" w:eastAsiaTheme="majorEastAsia" w:hAnsi="Arial" w:cs="Arial"/>
        </w:rPr>
        <w:t> </w:t>
      </w:r>
    </w:p>
    <w:p w14:paraId="64FBDA94" w14:textId="77777777" w:rsidR="00436CC6" w:rsidRDefault="00436CC6" w:rsidP="00436CC6">
      <w:pPr>
        <w:pStyle w:val="paragraph"/>
        <w:pBdr>
          <w:bottom w:val="single" w:sz="6" w:space="1" w:color="000000"/>
        </w:pBdr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</w:rPr>
      </w:pPr>
      <w:r>
        <w:rPr>
          <w:rStyle w:val="eop"/>
          <w:rFonts w:ascii="Arial" w:eastAsiaTheme="majorEastAsia" w:hAnsi="Arial" w:cs="Arial"/>
          <w:b/>
          <w:bCs/>
        </w:rPr>
        <w:t> </w:t>
      </w:r>
    </w:p>
    <w:p w14:paraId="2CFD4598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</w:rPr>
      </w:pPr>
    </w:p>
    <w:p w14:paraId="0B63AC4B" w14:textId="77777777" w:rsidR="00436CC6" w:rsidRDefault="00436CC6" w:rsidP="00436CC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  <w:r>
        <w:rPr>
          <w:rStyle w:val="normaltextrun"/>
          <w:rFonts w:ascii="Arial" w:eastAsiaTheme="majorEastAsia" w:hAnsi="Arial" w:cs="Arial"/>
          <w:b/>
          <w:bCs/>
        </w:rPr>
        <w:t>Additional permitted materials</w:t>
      </w:r>
      <w:r>
        <w:rPr>
          <w:rStyle w:val="eop"/>
          <w:rFonts w:ascii="Arial" w:eastAsiaTheme="majorEastAsia" w:hAnsi="Arial" w:cs="Arial"/>
          <w:b/>
          <w:bCs/>
        </w:rPr>
        <w:t> </w:t>
      </w:r>
    </w:p>
    <w:sdt>
      <w:sdtPr>
        <w:rPr>
          <w:rFonts w:ascii="Arial" w:eastAsiaTheme="majorEastAsia" w:hAnsi="Arial" w:cs="Arial"/>
        </w:rPr>
        <w:id w:val="565464767"/>
        <w:placeholder>
          <w:docPart w:val="E1BCC0B30B272F49B555BDF1EED592A1"/>
        </w:placeholder>
        <w:dropDownList>
          <w:listItem w:displayText="The use of calculators is permitted, provided they cannot store text, perform symbolic algebra, and have no graphing capability." w:value="The use of calculators is permitted, provided they cannot store text, perform symbolic algebra, and have no graphing capability."/>
          <w:listItem w:displayText="The use of calculators is NOT permitted for this exam." w:value="The use of calculators is NOT permitted for this exam."/>
        </w:dropDownList>
      </w:sdtPr>
      <w:sdtEndPr/>
      <w:sdtContent>
        <w:p w14:paraId="09D56515" w14:textId="77777777" w:rsidR="00436CC6" w:rsidRPr="00F35AA2" w:rsidRDefault="0014796E" w:rsidP="00436CC6">
          <w:pPr>
            <w:pStyle w:val="paragraph"/>
            <w:spacing w:after="0"/>
            <w:textAlignment w:val="baseline"/>
            <w:rPr>
              <w:rFonts w:ascii="Arial" w:eastAsiaTheme="majorEastAsia" w:hAnsi="Arial" w:cs="Arial"/>
            </w:rPr>
          </w:pPr>
          <w:r>
            <w:rPr>
              <w:rFonts w:ascii="Arial" w:eastAsiaTheme="majorEastAsia" w:hAnsi="Arial" w:cs="Arial"/>
            </w:rPr>
            <w:t>The use of calculators is permitted, provided they cannot store text, perform symbolic algebra, and have no graphing capability.</w:t>
          </w:r>
        </w:p>
      </w:sdtContent>
    </w:sdt>
    <w:p w14:paraId="5A939412" w14:textId="77777777" w:rsidR="00436CC6" w:rsidRPr="0014796E" w:rsidRDefault="0014796E" w:rsidP="0014796E">
      <w:pPr>
        <w:spacing w:after="0"/>
        <w:textAlignment w:val="baseline"/>
        <w:rPr>
          <w:rFonts w:ascii="Arial" w:eastAsiaTheme="majorEastAsia" w:hAnsi="Arial" w:cs="Arial"/>
        </w:rPr>
      </w:pPr>
      <w:r w:rsidRPr="0014796E">
        <w:rPr>
          <w:rFonts w:ascii="Arial" w:eastAsiaTheme="majorEastAsia" w:hAnsi="Arial" w:cs="Arial"/>
        </w:rPr>
        <w:t>F</w:t>
      </w:r>
      <w:r w:rsidR="00436CC6" w:rsidRPr="0014796E">
        <w:rPr>
          <w:rFonts w:ascii="Arial" w:eastAsiaTheme="majorEastAsia" w:hAnsi="Arial" w:cs="Arial"/>
        </w:rPr>
        <w:t>ormula tables are provided within the exam paper.</w:t>
      </w:r>
    </w:p>
    <w:p w14:paraId="3194AA8A" w14:textId="77777777" w:rsidR="002D037A" w:rsidRDefault="002D037A" w:rsidP="00436CC6">
      <w:pPr>
        <w:rPr>
          <w:rFonts w:ascii="Arial" w:hAnsi="Arial" w:cs="Arial"/>
        </w:rPr>
      </w:pPr>
    </w:p>
    <w:p w14:paraId="1DE089C9" w14:textId="77777777" w:rsidR="002D037A" w:rsidRDefault="002D037A" w:rsidP="00436CC6">
      <w:pPr>
        <w:rPr>
          <w:rFonts w:ascii="Arial" w:hAnsi="Arial" w:cs="Arial"/>
        </w:rPr>
      </w:pPr>
    </w:p>
    <w:p w14:paraId="2A264C89" w14:textId="77777777" w:rsidR="002D037A" w:rsidRDefault="002D037A" w:rsidP="00436CC6">
      <w:pPr>
        <w:rPr>
          <w:rFonts w:ascii="Arial" w:hAnsi="Arial" w:cs="Arial"/>
        </w:rPr>
      </w:pPr>
    </w:p>
    <w:p w14:paraId="12F1E287" w14:textId="77777777" w:rsidR="002D037A" w:rsidRDefault="002D037A" w:rsidP="00436CC6">
      <w:pPr>
        <w:rPr>
          <w:rFonts w:ascii="Arial" w:hAnsi="Arial" w:cs="Arial"/>
        </w:rPr>
      </w:pPr>
    </w:p>
    <w:p w14:paraId="48B4923C" w14:textId="77777777" w:rsidR="002D037A" w:rsidRDefault="002D037A" w:rsidP="00436CC6">
      <w:pPr>
        <w:rPr>
          <w:rFonts w:ascii="Arial" w:hAnsi="Arial" w:cs="Arial"/>
        </w:rPr>
      </w:pPr>
    </w:p>
    <w:p w14:paraId="61C97DA6" w14:textId="77777777" w:rsidR="002D037A" w:rsidRDefault="002D037A" w:rsidP="00436CC6">
      <w:pPr>
        <w:rPr>
          <w:rFonts w:ascii="Arial" w:hAnsi="Arial" w:cs="Arial"/>
        </w:rPr>
      </w:pPr>
    </w:p>
    <w:p w14:paraId="3C5BEE88" w14:textId="77777777" w:rsidR="00436CC6" w:rsidRDefault="00436CC6" w:rsidP="00436CC6">
      <w:pPr>
        <w:jc w:val="center"/>
        <w:rPr>
          <w:rFonts w:ascii="Arial" w:hAnsi="Arial" w:cs="Arial"/>
          <w:b/>
          <w:bCs/>
          <w:lang w:val="en-GB"/>
        </w:rPr>
      </w:pPr>
      <w:r w:rsidRPr="00340960">
        <w:rPr>
          <w:rFonts w:ascii="Arial" w:hAnsi="Arial" w:cs="Arial"/>
          <w:b/>
          <w:bCs/>
          <w:lang w:val="en-GB"/>
        </w:rPr>
        <w:t>© The University of Manchester, 2025 </w:t>
      </w:r>
    </w:p>
    <w:tbl>
      <w:tblPr>
        <w:tblStyle w:val="TableGrid"/>
        <w:tblW w:w="10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35"/>
        <w:gridCol w:w="8355"/>
        <w:gridCol w:w="1590"/>
      </w:tblGrid>
      <w:tr w:rsidR="00436CC6" w:rsidRPr="005865D6" w14:paraId="399618AA" w14:textId="77777777" w:rsidTr="7C41524A">
        <w:trPr>
          <w:trHeight w:val="454"/>
        </w:trPr>
        <w:tc>
          <w:tcPr>
            <w:tcW w:w="423" w:type="dxa"/>
            <w:noWrap/>
          </w:tcPr>
          <w:p w14:paraId="29C30717" w14:textId="7268496E" w:rsidR="00436CC6" w:rsidRPr="002863CF" w:rsidRDefault="002863CF" w:rsidP="00780492">
            <w:pPr>
              <w:spacing w:after="240"/>
              <w:rPr>
                <w:rFonts w:ascii="Arial" w:hAnsi="Arial" w:cs="Arial"/>
                <w:b/>
                <w:bCs/>
              </w:rPr>
            </w:pPr>
            <w:r w:rsidRPr="002863CF">
              <w:rPr>
                <w:rFonts w:ascii="Arial" w:hAnsi="Arial" w:cs="Arial"/>
                <w:b/>
                <w:bCs/>
              </w:rPr>
              <w:lastRenderedPageBreak/>
              <w:t>1.</w:t>
            </w:r>
          </w:p>
        </w:tc>
        <w:tc>
          <w:tcPr>
            <w:tcW w:w="135" w:type="dxa"/>
            <w:noWrap/>
          </w:tcPr>
          <w:p w14:paraId="39F3CEBA" w14:textId="77777777" w:rsidR="00436CC6" w:rsidRPr="008210DF" w:rsidRDefault="00436C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(a)</w:t>
            </w:r>
          </w:p>
        </w:tc>
        <w:tc>
          <w:tcPr>
            <w:tcW w:w="8355" w:type="dxa"/>
            <w:noWrap/>
          </w:tcPr>
          <w:p w14:paraId="16158D61" w14:textId="77777777" w:rsidR="00436CC6" w:rsidRPr="008210DF" w:rsidRDefault="009837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 xml:space="preserve">Given the constants and information provided in the table below, calculate the solar constant, </w:t>
            </w:r>
            <w:r w:rsidRPr="008210DF">
              <w:rPr>
                <w:rFonts w:ascii="Arial" w:hAnsi="Arial" w:cs="Arial"/>
                <w:i/>
                <w:iCs/>
              </w:rPr>
              <w:t>S</w:t>
            </w:r>
            <w:r w:rsidRPr="008210DF">
              <w:rPr>
                <w:rFonts w:ascii="Arial" w:hAnsi="Arial" w:cs="Arial"/>
                <w:i/>
                <w:iCs/>
                <w:vertAlign w:val="subscript"/>
              </w:rPr>
              <w:t>o</w:t>
            </w:r>
            <w:r w:rsidRPr="008210DF">
              <w:rPr>
                <w:rFonts w:ascii="Arial" w:hAnsi="Arial" w:cs="Arial"/>
              </w:rPr>
              <w:t xml:space="preserve">, for both the Earth and Venus assuming the total luminosity </w:t>
            </w:r>
            <w:r w:rsidRPr="008210DF">
              <w:rPr>
                <w:rFonts w:ascii="Arial" w:hAnsi="Arial" w:cs="Arial"/>
                <w:i/>
                <w:iCs/>
              </w:rPr>
              <w:t>L</w:t>
            </w:r>
            <w:r w:rsidRPr="008210DF">
              <w:rPr>
                <w:rFonts w:ascii="Arial" w:hAnsi="Arial" w:cs="Arial"/>
              </w:rPr>
              <w:t xml:space="preserve"> is given by</w:t>
            </w:r>
            <w:r w:rsidRPr="008210DF">
              <w:rPr>
                <w:rFonts w:ascii="Cambria Math" w:hAnsi="Cambria Math" w:cs="Arial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L=S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4π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oMath>
            <w:r w:rsidRPr="008210DF">
              <w:rPr>
                <w:rFonts w:ascii="Arial" w:hAnsi="Arial" w:cs="Arial"/>
              </w:rPr>
              <w:t>, where R is the orbital radius of the planet from the Sun.</w:t>
            </w:r>
          </w:p>
          <w:p w14:paraId="4EABCB69" w14:textId="77777777" w:rsidR="009837C6" w:rsidRPr="008210DF" w:rsidRDefault="009837C6" w:rsidP="009837C6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8210DF">
              <w:rPr>
                <w:rFonts w:ascii="Arial" w:hAnsi="Arial" w:cs="Arial"/>
                <w:b/>
                <w:bCs/>
                <w:i/>
                <w:iCs/>
              </w:rPr>
              <w:t>Table</w:t>
            </w:r>
          </w:p>
          <w:tbl>
            <w:tblPr>
              <w:tblW w:w="8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25"/>
              <w:gridCol w:w="1500"/>
              <w:gridCol w:w="1056"/>
              <w:gridCol w:w="1701"/>
              <w:gridCol w:w="1417"/>
              <w:gridCol w:w="1560"/>
            </w:tblGrid>
            <w:tr w:rsidR="009837C6" w:rsidRPr="008210DF" w14:paraId="74E8CF9C" w14:textId="77777777" w:rsidTr="6C3FD7CD">
              <w:trPr>
                <w:trHeight w:val="555"/>
              </w:trPr>
              <w:tc>
                <w:tcPr>
                  <w:tcW w:w="1125" w:type="dxa"/>
                </w:tcPr>
                <w:p w14:paraId="2FA748C6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>Planet</w:t>
                  </w:r>
                </w:p>
              </w:tc>
              <w:tc>
                <w:tcPr>
                  <w:tcW w:w="1500" w:type="dxa"/>
                </w:tcPr>
                <w:p w14:paraId="2769A627" w14:textId="2C8E25F0" w:rsidR="009837C6" w:rsidRPr="008210DF" w:rsidRDefault="26CD5571" w:rsidP="6C3FD7C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>Orbital Radius</w:t>
                  </w:r>
                </w:p>
                <w:p w14:paraId="3F9F8E4D" w14:textId="2A994BA1" w:rsidR="009837C6" w:rsidRPr="008210DF" w:rsidRDefault="26CD5571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R</w:t>
                  </w: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 (km)</w:t>
                  </w:r>
                </w:p>
              </w:tc>
              <w:tc>
                <w:tcPr>
                  <w:tcW w:w="1056" w:type="dxa"/>
                </w:tcPr>
                <w:p w14:paraId="6722E68E" w14:textId="03BD9FDA" w:rsidR="009837C6" w:rsidRPr="008210DF" w:rsidRDefault="26CD5571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Planet </w:t>
                  </w:r>
                  <w:r w:rsidR="2DBED1BF" w:rsidRPr="008210DF">
                    <w:rPr>
                      <w:rFonts w:ascii="Arial" w:hAnsi="Arial" w:cs="Arial"/>
                      <w:b/>
                      <w:bCs/>
                    </w:rPr>
                    <w:t xml:space="preserve">  </w:t>
                  </w:r>
                  <w:r w:rsidRPr="008210DF">
                    <w:rPr>
                      <w:rFonts w:ascii="Arial" w:hAnsi="Arial" w:cs="Arial"/>
                      <w:b/>
                      <w:bCs/>
                    </w:rPr>
                    <w:t>Albedo</w:t>
                  </w:r>
                </w:p>
                <w:p w14:paraId="40F3B379" w14:textId="77777777" w:rsidR="009837C6" w:rsidRPr="008210DF" w:rsidRDefault="009837C6" w:rsidP="009837C6">
                  <w:pPr>
                    <w:jc w:val="center"/>
                    <w:rPr>
                      <w:rFonts w:ascii="Symbol" w:hAnsi="Symbol" w:cs="Arial" w:hint="eastAsia"/>
                      <w:b/>
                      <w:bCs/>
                    </w:rPr>
                  </w:pPr>
                  <w:r w:rsidRPr="008210DF">
                    <w:rPr>
                      <w:rFonts w:ascii="Symbol" w:hAnsi="Symbol" w:cs="Arial"/>
                      <w:b/>
                      <w:bCs/>
                    </w:rPr>
                    <w:t>a</w:t>
                  </w:r>
                </w:p>
              </w:tc>
              <w:tc>
                <w:tcPr>
                  <w:tcW w:w="1701" w:type="dxa"/>
                </w:tcPr>
                <w:p w14:paraId="6038F349" w14:textId="7564FDC7" w:rsidR="009837C6" w:rsidRPr="008210DF" w:rsidRDefault="26CD5571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Surface Temperature </w:t>
                  </w: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T</w:t>
                  </w: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  <w:vertAlign w:val="subscript"/>
                    </w:rPr>
                    <w:t>s</w:t>
                  </w: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 (K)</w:t>
                  </w:r>
                </w:p>
              </w:tc>
              <w:tc>
                <w:tcPr>
                  <w:tcW w:w="1417" w:type="dxa"/>
                </w:tcPr>
                <w:p w14:paraId="598DBE0F" w14:textId="10AA660D" w:rsidR="009837C6" w:rsidRPr="008210DF" w:rsidRDefault="26CD5571" w:rsidP="6C3FD7C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Solar Constant </w:t>
                  </w: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S</w:t>
                  </w: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  <w:vertAlign w:val="subscript"/>
                    </w:rPr>
                    <w:t>o</w:t>
                  </w:r>
                  <w:r w:rsidRPr="008210DF">
                    <w:rPr>
                      <w:rFonts w:ascii="Arial" w:hAnsi="Arial" w:cs="Arial"/>
                      <w:b/>
                      <w:bCs/>
                    </w:rPr>
                    <w:t>,</w:t>
                  </w:r>
                </w:p>
                <w:p w14:paraId="03DA188E" w14:textId="1D359B32" w:rsidR="009837C6" w:rsidRPr="008210DF" w:rsidRDefault="26CD5571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 (W m</w:t>
                  </w:r>
                  <w:r w:rsidRPr="008210DF">
                    <w:rPr>
                      <w:rFonts w:ascii="Arial" w:hAnsi="Arial" w:cs="Arial"/>
                      <w:b/>
                      <w:bCs/>
                      <w:vertAlign w:val="superscript"/>
                    </w:rPr>
                    <w:t>-2</w:t>
                  </w:r>
                  <w:r w:rsidRPr="008210DF"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1560" w:type="dxa"/>
                </w:tcPr>
                <w:p w14:paraId="60ECBBAD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Black Body Temperature </w:t>
                  </w:r>
                  <w:proofErr w:type="spellStart"/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T</w:t>
                  </w:r>
                  <w:r w:rsidRPr="008210DF">
                    <w:rPr>
                      <w:rFonts w:ascii="Arial" w:hAnsi="Arial" w:cs="Arial"/>
                      <w:b/>
                      <w:bCs/>
                      <w:i/>
                      <w:iCs/>
                      <w:vertAlign w:val="subscript"/>
                    </w:rPr>
                    <w:t>e</w:t>
                  </w:r>
                  <w:proofErr w:type="spellEnd"/>
                  <w:r w:rsidRPr="008210DF">
                    <w:rPr>
                      <w:rFonts w:ascii="Arial" w:hAnsi="Arial" w:cs="Arial"/>
                      <w:b/>
                      <w:bCs/>
                    </w:rPr>
                    <w:t>(K)</w:t>
                  </w:r>
                </w:p>
              </w:tc>
            </w:tr>
            <w:tr w:rsidR="009837C6" w:rsidRPr="008210DF" w14:paraId="3C481C3D" w14:textId="77777777" w:rsidTr="6C3FD7CD">
              <w:trPr>
                <w:trHeight w:val="362"/>
              </w:trPr>
              <w:tc>
                <w:tcPr>
                  <w:tcW w:w="1125" w:type="dxa"/>
                </w:tcPr>
                <w:p w14:paraId="227185DD" w14:textId="77777777" w:rsidR="009837C6" w:rsidRPr="008210DF" w:rsidRDefault="26CD5571" w:rsidP="6C3FD7CD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>Earth</w:t>
                  </w:r>
                </w:p>
              </w:tc>
              <w:tc>
                <w:tcPr>
                  <w:tcW w:w="1500" w:type="dxa"/>
                </w:tcPr>
                <w:p w14:paraId="7829423A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1.496 × 10</w:t>
                  </w:r>
                  <w:r w:rsidRPr="008210DF">
                    <w:rPr>
                      <w:rFonts w:ascii="Arial" w:hAnsi="Arial" w:cs="Arial"/>
                      <w:vertAlign w:val="superscript"/>
                    </w:rPr>
                    <w:t>8</w:t>
                  </w:r>
                </w:p>
              </w:tc>
              <w:tc>
                <w:tcPr>
                  <w:tcW w:w="1056" w:type="dxa"/>
                </w:tcPr>
                <w:p w14:paraId="61DEAE31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0.306</w:t>
                  </w:r>
                </w:p>
              </w:tc>
              <w:tc>
                <w:tcPr>
                  <w:tcW w:w="1701" w:type="dxa"/>
                </w:tcPr>
                <w:p w14:paraId="36CD890F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288</w:t>
                  </w:r>
                </w:p>
              </w:tc>
              <w:tc>
                <w:tcPr>
                  <w:tcW w:w="1417" w:type="dxa"/>
                </w:tcPr>
                <w:p w14:paraId="060FD693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?</w:t>
                  </w:r>
                </w:p>
              </w:tc>
              <w:tc>
                <w:tcPr>
                  <w:tcW w:w="1560" w:type="dxa"/>
                </w:tcPr>
                <w:p w14:paraId="28A77BE1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?</w:t>
                  </w:r>
                </w:p>
              </w:tc>
            </w:tr>
            <w:tr w:rsidR="009837C6" w:rsidRPr="008210DF" w14:paraId="611889D7" w14:textId="77777777" w:rsidTr="6C3FD7CD">
              <w:trPr>
                <w:trHeight w:val="362"/>
              </w:trPr>
              <w:tc>
                <w:tcPr>
                  <w:tcW w:w="1125" w:type="dxa"/>
                  <w:tcBorders>
                    <w:bottom w:val="single" w:sz="4" w:space="0" w:color="auto"/>
                  </w:tcBorders>
                </w:tcPr>
                <w:p w14:paraId="35701E29" w14:textId="77777777" w:rsidR="009837C6" w:rsidRPr="008210DF" w:rsidRDefault="26CD5571" w:rsidP="6C3FD7CD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8210DF">
                    <w:rPr>
                      <w:rFonts w:ascii="Arial" w:hAnsi="Arial" w:cs="Arial"/>
                      <w:b/>
                      <w:bCs/>
                    </w:rPr>
                    <w:t xml:space="preserve">Venus </w:t>
                  </w:r>
                </w:p>
              </w:tc>
              <w:tc>
                <w:tcPr>
                  <w:tcW w:w="1500" w:type="dxa"/>
                  <w:tcBorders>
                    <w:bottom w:val="single" w:sz="4" w:space="0" w:color="auto"/>
                  </w:tcBorders>
                </w:tcPr>
                <w:p w14:paraId="2941E81B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1.082 × 10</w:t>
                  </w:r>
                  <w:r w:rsidRPr="008210DF">
                    <w:rPr>
                      <w:rFonts w:ascii="Arial" w:hAnsi="Arial" w:cs="Arial"/>
                      <w:vertAlign w:val="superscript"/>
                    </w:rPr>
                    <w:t>8</w:t>
                  </w:r>
                </w:p>
              </w:tc>
              <w:tc>
                <w:tcPr>
                  <w:tcW w:w="1056" w:type="dxa"/>
                  <w:tcBorders>
                    <w:bottom w:val="single" w:sz="4" w:space="0" w:color="auto"/>
                  </w:tcBorders>
                </w:tcPr>
                <w:p w14:paraId="60722C26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0.770</w:t>
                  </w: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</w:tcPr>
                <w:p w14:paraId="17148D91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737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</w:tcPr>
                <w:p w14:paraId="0A87AC66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?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</w:tcPr>
                <w:p w14:paraId="11ED8BCA" w14:textId="77777777" w:rsidR="009837C6" w:rsidRPr="008210DF" w:rsidRDefault="009837C6" w:rsidP="009837C6">
                  <w:pPr>
                    <w:jc w:val="center"/>
                    <w:rPr>
                      <w:rFonts w:ascii="Arial" w:hAnsi="Arial" w:cs="Arial"/>
                    </w:rPr>
                  </w:pPr>
                  <w:r w:rsidRPr="008210DF">
                    <w:rPr>
                      <w:rFonts w:ascii="Arial" w:hAnsi="Arial" w:cs="Arial"/>
                    </w:rPr>
                    <w:t>?</w:t>
                  </w:r>
                </w:p>
              </w:tc>
            </w:tr>
          </w:tbl>
          <w:p w14:paraId="056CE58F" w14:textId="77777777" w:rsidR="009837C6" w:rsidRPr="008210DF" w:rsidRDefault="009837C6" w:rsidP="009837C6">
            <w:pPr>
              <w:rPr>
                <w:rFonts w:ascii="Arial" w:hAnsi="Arial" w:cs="Arial"/>
                <w:i/>
                <w:iCs/>
              </w:rPr>
            </w:pPr>
            <w:r w:rsidRPr="008210DF">
              <w:rPr>
                <w:rFonts w:ascii="Arial" w:hAnsi="Arial" w:cs="Arial"/>
                <w:b/>
                <w:bCs/>
                <w:i/>
                <w:iCs/>
              </w:rPr>
              <w:t>Stefan Boltzmann Constant</w:t>
            </w:r>
            <w:r w:rsidRPr="008210DF">
              <w:rPr>
                <w:rFonts w:ascii="Arial" w:hAnsi="Arial" w:cs="Arial"/>
                <w:i/>
                <w:iCs/>
              </w:rPr>
              <w:t xml:space="preserve"> (</w:t>
            </w:r>
            <w:r w:rsidRPr="008210DF">
              <w:rPr>
                <w:rFonts w:ascii="Symbol" w:hAnsi="Symbol" w:cs="Arial"/>
                <w:i/>
                <w:iCs/>
              </w:rPr>
              <w:t></w:t>
            </w:r>
            <w:r w:rsidRPr="008210DF">
              <w:rPr>
                <w:rFonts w:ascii="Arial" w:hAnsi="Arial" w:cs="Arial"/>
                <w:i/>
                <w:iCs/>
              </w:rPr>
              <w:t>) = 5.67 x 10</w:t>
            </w:r>
            <w:r w:rsidRPr="008210DF">
              <w:rPr>
                <w:rFonts w:ascii="Arial" w:hAnsi="Arial" w:cs="Arial"/>
                <w:i/>
                <w:iCs/>
                <w:vertAlign w:val="superscript"/>
              </w:rPr>
              <w:t>-8</w:t>
            </w:r>
            <w:r w:rsidRPr="008210DF">
              <w:rPr>
                <w:rFonts w:ascii="Arial" w:hAnsi="Arial" w:cs="Arial"/>
                <w:i/>
                <w:iCs/>
              </w:rPr>
              <w:t xml:space="preserve"> W m</w:t>
            </w:r>
            <w:r w:rsidRPr="008210DF">
              <w:rPr>
                <w:rFonts w:ascii="Arial" w:hAnsi="Arial" w:cs="Arial"/>
                <w:i/>
                <w:iCs/>
                <w:vertAlign w:val="superscript"/>
              </w:rPr>
              <w:t>-2</w:t>
            </w:r>
            <w:r w:rsidRPr="008210DF">
              <w:rPr>
                <w:rFonts w:ascii="Arial" w:hAnsi="Arial" w:cs="Arial"/>
                <w:i/>
                <w:iCs/>
              </w:rPr>
              <w:t>K</w:t>
            </w:r>
            <w:r w:rsidRPr="008210DF">
              <w:rPr>
                <w:rFonts w:ascii="Arial" w:hAnsi="Arial" w:cs="Arial"/>
                <w:i/>
                <w:iCs/>
                <w:vertAlign w:val="superscript"/>
              </w:rPr>
              <w:t>-4</w:t>
            </w:r>
          </w:p>
          <w:p w14:paraId="3DAF5A5E" w14:textId="77777777" w:rsidR="009837C6" w:rsidRPr="008210DF" w:rsidRDefault="009837C6" w:rsidP="009837C6">
            <w:pPr>
              <w:rPr>
                <w:rFonts w:ascii="Arial" w:hAnsi="Arial" w:cs="Arial"/>
                <w:i/>
                <w:iCs/>
              </w:rPr>
            </w:pPr>
            <w:r w:rsidRPr="008210DF">
              <w:rPr>
                <w:rFonts w:ascii="Arial" w:hAnsi="Arial" w:cs="Arial"/>
                <w:b/>
                <w:bCs/>
                <w:i/>
                <w:iCs/>
              </w:rPr>
              <w:t>Absolute Luminosity of Sun</w:t>
            </w:r>
            <w:r w:rsidRPr="008210DF">
              <w:rPr>
                <w:rFonts w:ascii="Arial" w:hAnsi="Arial" w:cs="Arial"/>
                <w:i/>
                <w:iCs/>
              </w:rPr>
              <w:t xml:space="preserve"> (L)= 3.84 x 10</w:t>
            </w:r>
            <w:r w:rsidRPr="008210DF">
              <w:rPr>
                <w:rFonts w:ascii="Arial" w:hAnsi="Arial" w:cs="Arial"/>
                <w:i/>
                <w:iCs/>
                <w:vertAlign w:val="superscript"/>
              </w:rPr>
              <w:t>26</w:t>
            </w:r>
            <w:r w:rsidRPr="008210DF">
              <w:rPr>
                <w:rFonts w:ascii="Arial" w:hAnsi="Arial" w:cs="Arial"/>
                <w:i/>
                <w:iCs/>
              </w:rPr>
              <w:t xml:space="preserve"> W</w:t>
            </w:r>
          </w:p>
          <w:p w14:paraId="47E99C2E" w14:textId="77777777" w:rsidR="009837C6" w:rsidRPr="008210DF" w:rsidRDefault="009837C6" w:rsidP="009837C6">
            <w:pPr>
              <w:rPr>
                <w:rFonts w:ascii="Arial" w:hAnsi="Arial" w:cs="Arial"/>
                <w:i/>
                <w:iCs/>
              </w:rPr>
            </w:pPr>
            <w:r w:rsidRPr="008210DF">
              <w:rPr>
                <w:rFonts w:ascii="Arial" w:hAnsi="Arial" w:cs="Arial"/>
                <w:i/>
                <w:iCs/>
              </w:rPr>
              <w:t xml:space="preserve">where </w:t>
            </w:r>
            <w:r w:rsidRPr="008210DF">
              <w:rPr>
                <w:rFonts w:ascii="Arial" w:hAnsi="Arial" w:cs="Arial"/>
                <w:b/>
                <w:bCs/>
                <w:i/>
                <w:iCs/>
              </w:rPr>
              <w:t>S</w:t>
            </w:r>
            <w:r w:rsidRPr="008210DF">
              <w:rPr>
                <w:rFonts w:ascii="Arial" w:hAnsi="Arial" w:cs="Arial"/>
                <w:b/>
                <w:bCs/>
                <w:i/>
                <w:iCs/>
                <w:vertAlign w:val="subscript"/>
              </w:rPr>
              <w:t>0</w:t>
            </w:r>
            <w:r w:rsidRPr="008210DF">
              <w:rPr>
                <w:rFonts w:ascii="Arial" w:hAnsi="Arial" w:cs="Arial"/>
                <w:i/>
                <w:iCs/>
              </w:rPr>
              <w:t xml:space="preserve"> is the solar constant, </w:t>
            </w:r>
            <w:r w:rsidRPr="008210DF">
              <w:rPr>
                <w:rFonts w:ascii="Arial" w:hAnsi="Arial" w:cs="Arial"/>
                <w:b/>
                <w:bCs/>
                <w:i/>
                <w:iCs/>
              </w:rPr>
              <w:t>L</w:t>
            </w:r>
            <w:r w:rsidRPr="008210DF">
              <w:rPr>
                <w:rFonts w:ascii="Arial" w:hAnsi="Arial" w:cs="Arial"/>
                <w:i/>
                <w:iCs/>
              </w:rPr>
              <w:t xml:space="preserve"> is the total energy emitted by the sun (the Absolute Luminosity) and </w:t>
            </w:r>
            <w:r w:rsidRPr="008210DF">
              <w:rPr>
                <w:rFonts w:ascii="Arial" w:hAnsi="Arial" w:cs="Arial"/>
                <w:b/>
                <w:bCs/>
                <w:i/>
                <w:iCs/>
              </w:rPr>
              <w:t>R</w:t>
            </w:r>
            <w:r w:rsidRPr="008210DF">
              <w:rPr>
                <w:rFonts w:ascii="Arial" w:hAnsi="Arial" w:cs="Arial"/>
                <w:i/>
                <w:iCs/>
              </w:rPr>
              <w:t xml:space="preserve"> is the average planetary orbit.</w:t>
            </w:r>
          </w:p>
          <w:p w14:paraId="594E9973" w14:textId="493830C4" w:rsidR="00AE750A" w:rsidRPr="008210DF" w:rsidRDefault="00AE750A" w:rsidP="009837C6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1590" w:type="dxa"/>
            <w:noWrap/>
            <w:vAlign w:val="bottom"/>
          </w:tcPr>
          <w:p w14:paraId="3761AF7D" w14:textId="09C0EB48" w:rsidR="00436CC6" w:rsidRPr="005865D6" w:rsidRDefault="26CD5571" w:rsidP="009837C6">
            <w:pPr>
              <w:spacing w:after="240"/>
              <w:rPr>
                <w:rFonts w:ascii="Arial" w:hAnsi="Arial" w:cs="Arial"/>
              </w:rPr>
            </w:pPr>
            <w:r w:rsidRPr="6C3FD7CD">
              <w:rPr>
                <w:rFonts w:ascii="Arial" w:hAnsi="Arial" w:cs="Arial"/>
                <w:b/>
                <w:bCs/>
              </w:rPr>
              <w:t xml:space="preserve">      </w:t>
            </w:r>
            <w:r w:rsidR="00436CC6" w:rsidRPr="6C3FD7CD">
              <w:rPr>
                <w:rFonts w:ascii="Arial" w:hAnsi="Arial" w:cs="Arial"/>
                <w:b/>
                <w:bCs/>
              </w:rPr>
              <w:t>[</w:t>
            </w:r>
            <w:sdt>
              <w:sdtPr>
                <w:rPr>
                  <w:rFonts w:ascii="Arial" w:hAnsi="Arial" w:cs="Arial"/>
                  <w:b/>
                  <w:bCs/>
                </w:rPr>
                <w:id w:val="554359734"/>
                <w:placeholder>
                  <w:docPart w:val="9E452DD4D11B1E48806A05D5A3FF2B58"/>
                </w:placeholder>
              </w:sdtPr>
              <w:sdtEndPr/>
              <w:sdtContent>
                <w:r w:rsidRPr="6C3FD7CD">
                  <w:rPr>
                    <w:rFonts w:ascii="Arial" w:hAnsi="Arial" w:cs="Arial"/>
                    <w:b/>
                    <w:bCs/>
                  </w:rPr>
                  <w:t>6</w:t>
                </w:r>
              </w:sdtContent>
            </w:sdt>
            <w:r w:rsidR="00436CC6" w:rsidRPr="6C3FD7CD">
              <w:rPr>
                <w:rFonts w:ascii="Arial" w:hAnsi="Arial" w:cs="Arial"/>
                <w:b/>
                <w:bCs/>
              </w:rPr>
              <w:t xml:space="preserve"> marks]</w:t>
            </w:r>
          </w:p>
        </w:tc>
      </w:tr>
      <w:tr w:rsidR="00436CC6" w:rsidRPr="005865D6" w14:paraId="3FB40DD5" w14:textId="77777777" w:rsidTr="7C41524A">
        <w:trPr>
          <w:trHeight w:val="454"/>
        </w:trPr>
        <w:tc>
          <w:tcPr>
            <w:tcW w:w="423" w:type="dxa"/>
            <w:noWrap/>
          </w:tcPr>
          <w:p w14:paraId="7E2F789F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135" w:type="dxa"/>
            <w:noWrap/>
          </w:tcPr>
          <w:p w14:paraId="7E3367C4" w14:textId="77777777" w:rsidR="00436CC6" w:rsidRPr="008210DF" w:rsidRDefault="00436C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(b)</w:t>
            </w:r>
          </w:p>
        </w:tc>
        <w:tc>
          <w:tcPr>
            <w:tcW w:w="8355" w:type="dxa"/>
            <w:noWrap/>
          </w:tcPr>
          <w:p w14:paraId="289D2D8C" w14:textId="77777777" w:rsidR="00436CC6" w:rsidRPr="008210DF" w:rsidRDefault="26CD5571" w:rsidP="009837C6">
            <w:pPr>
              <w:pStyle w:val="BodyTextIndent"/>
              <w:ind w:left="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 xml:space="preserve">Calculate the Black Body equilibrium temperature, </w:t>
            </w:r>
            <w:proofErr w:type="spellStart"/>
            <w:r w:rsidRPr="008210DF">
              <w:rPr>
                <w:rFonts w:ascii="Arial" w:hAnsi="Arial" w:cs="Arial"/>
                <w:i/>
                <w:iCs/>
              </w:rPr>
              <w:t>T</w:t>
            </w:r>
            <w:r w:rsidRPr="008210DF">
              <w:rPr>
                <w:rFonts w:ascii="Arial" w:hAnsi="Arial" w:cs="Arial"/>
                <w:i/>
                <w:iCs/>
                <w:vertAlign w:val="subscript"/>
              </w:rPr>
              <w:t>e</w:t>
            </w:r>
            <w:proofErr w:type="spellEnd"/>
            <w:r w:rsidRPr="008210DF">
              <w:rPr>
                <w:rFonts w:ascii="Arial" w:hAnsi="Arial" w:cs="Arial"/>
              </w:rPr>
              <w:t>, for Earth and for Venus</w:t>
            </w:r>
            <w:r w:rsidR="3457C10A" w:rsidRPr="008210DF">
              <w:rPr>
                <w:rFonts w:ascii="Arial" w:hAnsi="Arial" w:cs="Arial"/>
              </w:rPr>
              <w:t>,</w:t>
            </w:r>
            <w:r w:rsidRPr="008210DF">
              <w:rPr>
                <w:rFonts w:ascii="Arial" w:hAnsi="Arial" w:cs="Arial"/>
              </w:rPr>
              <w:t xml:space="preserve"> </w:t>
            </w:r>
            <w:r w:rsidR="4DF02F5D" w:rsidRPr="008210DF">
              <w:rPr>
                <w:rFonts w:ascii="Arial" w:hAnsi="Arial" w:cs="Arial"/>
              </w:rPr>
              <w:t>using the information</w:t>
            </w:r>
            <w:r w:rsidRPr="008210DF">
              <w:rPr>
                <w:rFonts w:ascii="Arial" w:hAnsi="Arial" w:cs="Arial"/>
              </w:rPr>
              <w:t xml:space="preserve"> in the table. State which Law you are using in your calculation.</w:t>
            </w:r>
          </w:p>
          <w:p w14:paraId="1520BBB9" w14:textId="43CD9783" w:rsidR="004D5194" w:rsidRPr="008210DF" w:rsidRDefault="004D5194" w:rsidP="009837C6">
            <w:pPr>
              <w:pStyle w:val="BodyTextIndent"/>
              <w:ind w:left="0"/>
              <w:rPr>
                <w:rFonts w:ascii="Arial" w:hAnsi="Arial" w:cs="Arial"/>
              </w:rPr>
            </w:pPr>
          </w:p>
        </w:tc>
        <w:tc>
          <w:tcPr>
            <w:tcW w:w="1590" w:type="dxa"/>
            <w:noWrap/>
            <w:vAlign w:val="bottom"/>
          </w:tcPr>
          <w:p w14:paraId="23CE62E1" w14:textId="7AAE4688" w:rsidR="00436CC6" w:rsidRPr="005865D6" w:rsidRDefault="00436CC6" w:rsidP="00780492">
            <w:pPr>
              <w:spacing w:after="24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[</w:t>
            </w:r>
            <w:sdt>
              <w:sdtPr>
                <w:rPr>
                  <w:rFonts w:ascii="Arial" w:hAnsi="Arial" w:cs="Arial"/>
                  <w:b/>
                </w:rPr>
                <w:id w:val="-598494360"/>
                <w:placeholder>
                  <w:docPart w:val="E8811A9ECCF7CD41B47AC22928ECB99B"/>
                </w:placeholder>
              </w:sdtPr>
              <w:sdtEndPr/>
              <w:sdtContent>
                <w:r w:rsidR="009837C6">
                  <w:rPr>
                    <w:rFonts w:ascii="Arial" w:hAnsi="Arial" w:cs="Arial"/>
                    <w:b/>
                  </w:rPr>
                  <w:t>6</w:t>
                </w:r>
              </w:sdtContent>
            </w:sdt>
            <w:r w:rsidRPr="005865D6">
              <w:rPr>
                <w:rFonts w:ascii="Arial" w:hAnsi="Arial" w:cs="Arial"/>
                <w:b/>
              </w:rPr>
              <w:t xml:space="preserve"> marks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436CC6" w:rsidRPr="005865D6" w14:paraId="1998CBEB" w14:textId="77777777" w:rsidTr="7C41524A">
        <w:trPr>
          <w:trHeight w:val="454"/>
        </w:trPr>
        <w:tc>
          <w:tcPr>
            <w:tcW w:w="423" w:type="dxa"/>
            <w:noWrap/>
          </w:tcPr>
          <w:p w14:paraId="6A973896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135" w:type="dxa"/>
            <w:noWrap/>
          </w:tcPr>
          <w:p w14:paraId="4662D3BE" w14:textId="77777777" w:rsidR="00436CC6" w:rsidRPr="008210DF" w:rsidRDefault="00436C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(c)</w:t>
            </w:r>
          </w:p>
        </w:tc>
        <w:tc>
          <w:tcPr>
            <w:tcW w:w="8355" w:type="dxa"/>
            <w:noWrap/>
          </w:tcPr>
          <w:p w14:paraId="58620686" w14:textId="7D3C1758" w:rsidR="00436CC6" w:rsidRPr="008210DF" w:rsidRDefault="009837C6" w:rsidP="00B86533">
            <w:pPr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 xml:space="preserve">Compare your answers for </w:t>
            </w:r>
            <w:proofErr w:type="spellStart"/>
            <w:r w:rsidRPr="008210DF">
              <w:rPr>
                <w:rFonts w:ascii="Arial" w:hAnsi="Arial" w:cs="Arial"/>
                <w:i/>
                <w:iCs/>
              </w:rPr>
              <w:t>T</w:t>
            </w:r>
            <w:r w:rsidRPr="008210DF">
              <w:rPr>
                <w:rFonts w:ascii="Arial" w:hAnsi="Arial" w:cs="Arial"/>
                <w:i/>
                <w:iCs/>
                <w:vertAlign w:val="subscript"/>
              </w:rPr>
              <w:t>e</w:t>
            </w:r>
            <w:proofErr w:type="spellEnd"/>
            <w:r w:rsidRPr="008210DF">
              <w:rPr>
                <w:rFonts w:ascii="Arial" w:hAnsi="Arial" w:cs="Arial"/>
              </w:rPr>
              <w:t xml:space="preserve">, to the surface temperatures, </w:t>
            </w:r>
            <w:r w:rsidRPr="008210DF">
              <w:rPr>
                <w:rFonts w:ascii="Arial" w:hAnsi="Arial" w:cs="Arial"/>
                <w:i/>
                <w:iCs/>
              </w:rPr>
              <w:t>T</w:t>
            </w:r>
            <w:r w:rsidRPr="008210DF">
              <w:rPr>
                <w:rFonts w:ascii="Arial" w:hAnsi="Arial" w:cs="Arial"/>
                <w:i/>
                <w:iCs/>
                <w:vertAlign w:val="subscript"/>
              </w:rPr>
              <w:t>s</w:t>
            </w:r>
            <w:r w:rsidRPr="008210DF">
              <w:rPr>
                <w:rFonts w:ascii="Arial" w:hAnsi="Arial" w:cs="Arial"/>
              </w:rPr>
              <w:t>, for each planet given in the table and explain why they are different.</w:t>
            </w:r>
          </w:p>
        </w:tc>
        <w:tc>
          <w:tcPr>
            <w:tcW w:w="1590" w:type="dxa"/>
            <w:noWrap/>
            <w:vAlign w:val="bottom"/>
          </w:tcPr>
          <w:p w14:paraId="43A12F1A" w14:textId="5FB180AF" w:rsidR="00436CC6" w:rsidRPr="005865D6" w:rsidRDefault="00436CC6" w:rsidP="00780492">
            <w:pPr>
              <w:spacing w:after="24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[</w:t>
            </w:r>
            <w:sdt>
              <w:sdtPr>
                <w:rPr>
                  <w:rFonts w:ascii="Arial" w:hAnsi="Arial" w:cs="Arial"/>
                  <w:b/>
                </w:rPr>
                <w:id w:val="-647056111"/>
                <w:placeholder>
                  <w:docPart w:val="FEFECC310739D54BA5A37D0BFD8ADBF0"/>
                </w:placeholder>
              </w:sdtPr>
              <w:sdtEndPr/>
              <w:sdtContent>
                <w:r w:rsidR="00B86533">
                  <w:rPr>
                    <w:rFonts w:ascii="Arial" w:hAnsi="Arial" w:cs="Arial"/>
                    <w:b/>
                  </w:rPr>
                  <w:t>8</w:t>
                </w:r>
              </w:sdtContent>
            </w:sdt>
            <w:r w:rsidRPr="005865D6">
              <w:rPr>
                <w:rFonts w:ascii="Arial" w:hAnsi="Arial" w:cs="Arial"/>
                <w:b/>
              </w:rPr>
              <w:t xml:space="preserve"> marks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436CC6" w:rsidRPr="005865D6" w14:paraId="23A4BE14" w14:textId="77777777" w:rsidTr="7C41524A">
        <w:trPr>
          <w:trHeight w:val="494"/>
        </w:trPr>
        <w:tc>
          <w:tcPr>
            <w:tcW w:w="423" w:type="dxa"/>
            <w:noWrap/>
          </w:tcPr>
          <w:p w14:paraId="77045DB4" w14:textId="5072FC37" w:rsidR="00436CC6" w:rsidRPr="005865D6" w:rsidRDefault="00436CC6" w:rsidP="6C3FD7CD">
            <w:pPr>
              <w:spacing w:after="24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490" w:type="dxa"/>
            <w:gridSpan w:val="2"/>
            <w:noWrap/>
          </w:tcPr>
          <w:p w14:paraId="7D8BAB70" w14:textId="51F5811A" w:rsidR="00436CC6" w:rsidRPr="008210DF" w:rsidRDefault="00436CC6" w:rsidP="00780492">
            <w:pPr>
              <w:spacing w:after="24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0" w:type="dxa"/>
            <w:noWrap/>
            <w:vAlign w:val="bottom"/>
          </w:tcPr>
          <w:p w14:paraId="723CDAD9" w14:textId="4982E4E8" w:rsidR="00436CC6" w:rsidRPr="005865D6" w:rsidRDefault="00436CC6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</w:p>
        </w:tc>
      </w:tr>
      <w:tr w:rsidR="00436CC6" w:rsidRPr="005865D6" w14:paraId="2401E536" w14:textId="77777777" w:rsidTr="7C41524A">
        <w:trPr>
          <w:trHeight w:val="454"/>
        </w:trPr>
        <w:tc>
          <w:tcPr>
            <w:tcW w:w="423" w:type="dxa"/>
            <w:noWrap/>
          </w:tcPr>
          <w:p w14:paraId="021CD9DD" w14:textId="647D37F7" w:rsidR="00436CC6" w:rsidRPr="002863CF" w:rsidRDefault="002863CF" w:rsidP="00780492">
            <w:pPr>
              <w:spacing w:after="240"/>
              <w:rPr>
                <w:rFonts w:ascii="Arial" w:hAnsi="Arial" w:cs="Arial"/>
                <w:b/>
                <w:bCs/>
              </w:rPr>
            </w:pPr>
            <w:r w:rsidRPr="002863CF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135" w:type="dxa"/>
            <w:noWrap/>
          </w:tcPr>
          <w:p w14:paraId="27DEA989" w14:textId="77777777" w:rsidR="00436CC6" w:rsidRPr="008210DF" w:rsidRDefault="00436C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(a)</w:t>
            </w:r>
          </w:p>
        </w:tc>
        <w:tc>
          <w:tcPr>
            <w:tcW w:w="8355" w:type="dxa"/>
            <w:noWrap/>
          </w:tcPr>
          <w:p w14:paraId="241AB3BB" w14:textId="76043858" w:rsidR="00436CC6" w:rsidRPr="008210DF" w:rsidRDefault="00DF01CB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Describe the different lines of evidence that lead us to believe that recent changes in climate are caused by humans.  </w:t>
            </w:r>
          </w:p>
        </w:tc>
        <w:tc>
          <w:tcPr>
            <w:tcW w:w="1590" w:type="dxa"/>
            <w:noWrap/>
            <w:vAlign w:val="bottom"/>
          </w:tcPr>
          <w:p w14:paraId="2F6DD7F0" w14:textId="58453512" w:rsidR="00436CC6" w:rsidRPr="005865D6" w:rsidRDefault="00436CC6" w:rsidP="00780492">
            <w:pPr>
              <w:spacing w:after="24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[</w:t>
            </w:r>
            <w:sdt>
              <w:sdtPr>
                <w:rPr>
                  <w:rFonts w:ascii="Arial" w:hAnsi="Arial" w:cs="Arial"/>
                  <w:b/>
                </w:rPr>
                <w:id w:val="1202216287"/>
                <w:placeholder>
                  <w:docPart w:val="8925241B3B39834DAB168D32185030D0"/>
                </w:placeholder>
              </w:sdtPr>
              <w:sdtEndPr/>
              <w:sdtContent>
                <w:r w:rsidR="00DF01CB">
                  <w:rPr>
                    <w:rFonts w:ascii="Arial" w:hAnsi="Arial" w:cs="Arial"/>
                    <w:b/>
                  </w:rPr>
                  <w:t>12</w:t>
                </w:r>
              </w:sdtContent>
            </w:sdt>
            <w:r w:rsidRPr="005865D6">
              <w:rPr>
                <w:rFonts w:ascii="Arial" w:hAnsi="Arial" w:cs="Arial"/>
                <w:b/>
              </w:rPr>
              <w:t xml:space="preserve"> marks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8210DF" w:rsidRPr="005865D6" w14:paraId="7534BC3F" w14:textId="77777777" w:rsidTr="7C41524A">
        <w:trPr>
          <w:trHeight w:val="95"/>
        </w:trPr>
        <w:tc>
          <w:tcPr>
            <w:tcW w:w="423" w:type="dxa"/>
            <w:noWrap/>
          </w:tcPr>
          <w:p w14:paraId="1FCEFB88" w14:textId="77777777" w:rsidR="008210DF" w:rsidRPr="008210DF" w:rsidRDefault="008210DF" w:rsidP="00780492">
            <w:pPr>
              <w:spacing w:after="240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35" w:type="dxa"/>
            <w:noWrap/>
          </w:tcPr>
          <w:p w14:paraId="629442D5" w14:textId="77777777" w:rsidR="008210DF" w:rsidRPr="008210DF" w:rsidRDefault="008210DF" w:rsidP="00780492">
            <w:pPr>
              <w:spacing w:after="24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355" w:type="dxa"/>
            <w:noWrap/>
          </w:tcPr>
          <w:p w14:paraId="6CD4C895" w14:textId="77777777" w:rsidR="008210DF" w:rsidRPr="008210DF" w:rsidRDefault="008210DF" w:rsidP="00780492">
            <w:pPr>
              <w:spacing w:after="24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590" w:type="dxa"/>
            <w:noWrap/>
            <w:vAlign w:val="bottom"/>
          </w:tcPr>
          <w:p w14:paraId="3A1FE8DA" w14:textId="77777777" w:rsidR="008210DF" w:rsidRPr="008210DF" w:rsidRDefault="008210DF" w:rsidP="00780492">
            <w:pPr>
              <w:spacing w:after="240"/>
              <w:jc w:val="right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436CC6" w:rsidRPr="005865D6" w14:paraId="7AADAFA5" w14:textId="77777777" w:rsidTr="7C41524A">
        <w:trPr>
          <w:trHeight w:val="454"/>
        </w:trPr>
        <w:tc>
          <w:tcPr>
            <w:tcW w:w="423" w:type="dxa"/>
            <w:noWrap/>
          </w:tcPr>
          <w:p w14:paraId="4A7D2CEF" w14:textId="77777777" w:rsidR="00436CC6" w:rsidRPr="005865D6" w:rsidRDefault="00436CC6" w:rsidP="00780492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135" w:type="dxa"/>
            <w:noWrap/>
          </w:tcPr>
          <w:p w14:paraId="3F31B6C5" w14:textId="77777777" w:rsidR="00436CC6" w:rsidRPr="008210DF" w:rsidRDefault="00436CC6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(b)</w:t>
            </w:r>
          </w:p>
        </w:tc>
        <w:tc>
          <w:tcPr>
            <w:tcW w:w="8355" w:type="dxa"/>
            <w:noWrap/>
          </w:tcPr>
          <w:p w14:paraId="713D6F9E" w14:textId="2E5DECE0" w:rsidR="00436CC6" w:rsidRPr="008210DF" w:rsidRDefault="00DF01CB" w:rsidP="00780492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  <w:color w:val="000000" w:themeColor="text1"/>
              </w:rPr>
              <w:t>Over the past 300 years land-use change in semi-arid regions has contributed to a negative radiative forcing. What is the land-use change that has caused this negative radiative forcing effect and what mechanism explains it?</w:t>
            </w:r>
          </w:p>
        </w:tc>
        <w:tc>
          <w:tcPr>
            <w:tcW w:w="1590" w:type="dxa"/>
            <w:noWrap/>
            <w:vAlign w:val="bottom"/>
          </w:tcPr>
          <w:p w14:paraId="5CEFE83F" w14:textId="3E55BCF6" w:rsidR="00436CC6" w:rsidRDefault="00436CC6" w:rsidP="00780492">
            <w:pPr>
              <w:spacing w:after="24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</w:t>
            </w:r>
            <w:sdt>
              <w:sdtPr>
                <w:rPr>
                  <w:rFonts w:ascii="Arial" w:hAnsi="Arial" w:cs="Arial"/>
                  <w:b/>
                </w:rPr>
                <w:id w:val="-1245028529"/>
                <w:placeholder>
                  <w:docPart w:val="F5802D6FA5C72F4FB2BC8B42FD48271F"/>
                </w:placeholder>
              </w:sdtPr>
              <w:sdtEndPr/>
              <w:sdtContent>
                <w:r w:rsidR="00DF01CB">
                  <w:rPr>
                    <w:rFonts w:ascii="Arial" w:hAnsi="Arial" w:cs="Arial"/>
                    <w:b/>
                  </w:rPr>
                  <w:t>13</w:t>
                </w:r>
              </w:sdtContent>
            </w:sdt>
            <w:r w:rsidRPr="005865D6">
              <w:rPr>
                <w:rFonts w:ascii="Arial" w:hAnsi="Arial" w:cs="Arial"/>
                <w:b/>
              </w:rPr>
              <w:t xml:space="preserve"> marks</w:t>
            </w:r>
            <w:r>
              <w:rPr>
                <w:rFonts w:ascii="Arial" w:hAnsi="Arial" w:cs="Arial"/>
                <w:b/>
              </w:rPr>
              <w:t>]</w:t>
            </w:r>
          </w:p>
        </w:tc>
      </w:tr>
      <w:tr w:rsidR="002E162A" w:rsidRPr="005865D6" w14:paraId="4D886CC4" w14:textId="77777777" w:rsidTr="7C41524A">
        <w:trPr>
          <w:trHeight w:val="454"/>
        </w:trPr>
        <w:tc>
          <w:tcPr>
            <w:tcW w:w="423" w:type="dxa"/>
            <w:noWrap/>
          </w:tcPr>
          <w:p w14:paraId="58503CE2" w14:textId="24D7BE12" w:rsidR="00DF01CB" w:rsidRPr="005865D6" w:rsidRDefault="00DF01CB" w:rsidP="6C3FD7CD">
            <w:pPr>
              <w:spacing w:after="24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490" w:type="dxa"/>
            <w:gridSpan w:val="2"/>
            <w:noWrap/>
          </w:tcPr>
          <w:p w14:paraId="193CA044" w14:textId="3A7350AE" w:rsidR="00DF01CB" w:rsidRPr="008210DF" w:rsidRDefault="00DF01CB" w:rsidP="003001D9">
            <w:pPr>
              <w:spacing w:after="24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0" w:type="dxa"/>
            <w:noWrap/>
            <w:vAlign w:val="bottom"/>
          </w:tcPr>
          <w:p w14:paraId="45DD1556" w14:textId="0B0F2143" w:rsidR="00DF01CB" w:rsidRPr="005865D6" w:rsidRDefault="00DF01CB" w:rsidP="003001D9">
            <w:pPr>
              <w:spacing w:after="240"/>
              <w:jc w:val="right"/>
              <w:rPr>
                <w:rFonts w:ascii="Arial" w:hAnsi="Arial" w:cs="Arial"/>
                <w:b/>
              </w:rPr>
            </w:pPr>
          </w:p>
        </w:tc>
      </w:tr>
      <w:tr w:rsidR="002E162A" w:rsidRPr="005865D6" w14:paraId="7F43B42E" w14:textId="77777777" w:rsidTr="7C41524A">
        <w:trPr>
          <w:trHeight w:val="454"/>
        </w:trPr>
        <w:tc>
          <w:tcPr>
            <w:tcW w:w="423" w:type="dxa"/>
            <w:noWrap/>
          </w:tcPr>
          <w:p w14:paraId="05C183F5" w14:textId="3AF7E986" w:rsidR="00DF01CB" w:rsidRPr="002863CF" w:rsidRDefault="002863CF" w:rsidP="003001D9">
            <w:pPr>
              <w:spacing w:after="240"/>
              <w:rPr>
                <w:rFonts w:ascii="Arial" w:hAnsi="Arial" w:cs="Arial"/>
                <w:b/>
                <w:bCs/>
              </w:rPr>
            </w:pPr>
            <w:r w:rsidRPr="002863CF">
              <w:rPr>
                <w:rFonts w:ascii="Arial" w:hAnsi="Arial" w:cs="Arial"/>
                <w:b/>
                <w:bCs/>
              </w:rPr>
              <w:lastRenderedPageBreak/>
              <w:t>3.</w:t>
            </w:r>
          </w:p>
        </w:tc>
        <w:tc>
          <w:tcPr>
            <w:tcW w:w="135" w:type="dxa"/>
            <w:noWrap/>
          </w:tcPr>
          <w:p w14:paraId="6BEFFEEE" w14:textId="77777777" w:rsidR="00DF01CB" w:rsidRPr="008210DF" w:rsidRDefault="00DF01CB" w:rsidP="003001D9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(a)</w:t>
            </w:r>
          </w:p>
        </w:tc>
        <w:tc>
          <w:tcPr>
            <w:tcW w:w="8355" w:type="dxa"/>
            <w:noWrap/>
          </w:tcPr>
          <w:p w14:paraId="7113E1C0" w14:textId="7263E3F3" w:rsidR="00DF01CB" w:rsidRPr="008210DF" w:rsidRDefault="3457C10A" w:rsidP="6C3FD7CD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 </w:t>
            </w:r>
            <w:r w:rsidR="2B2FC739" w:rsidRPr="008210DF">
              <w:rPr>
                <w:rFonts w:ascii="Arial" w:hAnsi="Arial" w:cs="Arial"/>
              </w:rPr>
              <w:t>Name two short lived drivers of climate change. Contrast the atmospheric lifetimes and esti</w:t>
            </w:r>
            <w:r w:rsidR="5DDB5331" w:rsidRPr="008210DF">
              <w:rPr>
                <w:rFonts w:ascii="Arial" w:hAnsi="Arial" w:cs="Arial"/>
              </w:rPr>
              <w:t>mat</w:t>
            </w:r>
            <w:r w:rsidR="2B2FC739" w:rsidRPr="008210DF">
              <w:rPr>
                <w:rFonts w:ascii="Arial" w:hAnsi="Arial" w:cs="Arial"/>
              </w:rPr>
              <w:t>ed radiative forcing</w:t>
            </w:r>
            <w:r w:rsidR="26407F2D" w:rsidRPr="008210DF">
              <w:rPr>
                <w:rFonts w:ascii="Arial" w:hAnsi="Arial" w:cs="Arial"/>
              </w:rPr>
              <w:t xml:space="preserve"> of these two short-lived drivers with carbon dioxide.</w:t>
            </w:r>
          </w:p>
        </w:tc>
        <w:tc>
          <w:tcPr>
            <w:tcW w:w="1590" w:type="dxa"/>
            <w:noWrap/>
            <w:vAlign w:val="bottom"/>
          </w:tcPr>
          <w:p w14:paraId="22C8752B" w14:textId="7136E125" w:rsidR="00DF01CB" w:rsidRPr="005865D6" w:rsidRDefault="3457C10A" w:rsidP="003001D9">
            <w:pPr>
              <w:spacing w:after="240"/>
              <w:jc w:val="right"/>
              <w:rPr>
                <w:rFonts w:ascii="Arial" w:hAnsi="Arial" w:cs="Arial"/>
              </w:rPr>
            </w:pPr>
            <w:r w:rsidRPr="6C3FD7CD">
              <w:rPr>
                <w:rFonts w:ascii="Arial" w:hAnsi="Arial" w:cs="Arial"/>
                <w:b/>
                <w:bCs/>
              </w:rPr>
              <w:t>[</w:t>
            </w:r>
            <w:sdt>
              <w:sdtPr>
                <w:rPr>
                  <w:rFonts w:ascii="Arial" w:hAnsi="Arial" w:cs="Arial"/>
                  <w:b/>
                  <w:bCs/>
                </w:rPr>
                <w:id w:val="-625475782"/>
                <w:placeholder>
                  <w:docPart w:val="C6A9954C1139194792BDB9A472D44054"/>
                </w:placeholder>
              </w:sdtPr>
              <w:sdtEndPr/>
              <w:sdtContent>
                <w:r w:rsidR="536495D4" w:rsidRPr="6C3FD7CD">
                  <w:rPr>
                    <w:rFonts w:ascii="Arial" w:hAnsi="Arial" w:cs="Arial"/>
                    <w:b/>
                    <w:bCs/>
                  </w:rPr>
                  <w:t>7</w:t>
                </w:r>
              </w:sdtContent>
            </w:sdt>
            <w:r w:rsidRPr="6C3FD7CD">
              <w:rPr>
                <w:rFonts w:ascii="Arial" w:hAnsi="Arial" w:cs="Arial"/>
                <w:b/>
                <w:bCs/>
              </w:rPr>
              <w:t xml:space="preserve"> marks]</w:t>
            </w:r>
          </w:p>
        </w:tc>
      </w:tr>
      <w:tr w:rsidR="008210DF" w:rsidRPr="005865D6" w14:paraId="65A7FACE" w14:textId="77777777" w:rsidTr="7C41524A">
        <w:trPr>
          <w:trHeight w:val="95"/>
        </w:trPr>
        <w:tc>
          <w:tcPr>
            <w:tcW w:w="423" w:type="dxa"/>
            <w:noWrap/>
          </w:tcPr>
          <w:p w14:paraId="4C027D2B" w14:textId="77777777" w:rsidR="008210DF" w:rsidRPr="008210DF" w:rsidRDefault="008210DF" w:rsidP="003001D9">
            <w:pPr>
              <w:spacing w:after="240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35" w:type="dxa"/>
            <w:noWrap/>
          </w:tcPr>
          <w:p w14:paraId="1688B1D7" w14:textId="77777777" w:rsidR="008210DF" w:rsidRPr="008210DF" w:rsidRDefault="008210DF" w:rsidP="003001D9">
            <w:pPr>
              <w:spacing w:after="24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355" w:type="dxa"/>
            <w:noWrap/>
          </w:tcPr>
          <w:p w14:paraId="151B4912" w14:textId="77777777" w:rsidR="008210DF" w:rsidRPr="008210DF" w:rsidRDefault="008210DF" w:rsidP="6C3FD7CD">
            <w:pPr>
              <w:spacing w:after="24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590" w:type="dxa"/>
            <w:noWrap/>
            <w:vAlign w:val="bottom"/>
          </w:tcPr>
          <w:p w14:paraId="52CEE159" w14:textId="77777777" w:rsidR="008210DF" w:rsidRPr="008210DF" w:rsidRDefault="008210DF" w:rsidP="003001D9">
            <w:pPr>
              <w:spacing w:after="240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  <w:tr w:rsidR="002E162A" w:rsidRPr="005865D6" w14:paraId="35A51424" w14:textId="77777777" w:rsidTr="7C41524A">
        <w:trPr>
          <w:trHeight w:val="1234"/>
        </w:trPr>
        <w:tc>
          <w:tcPr>
            <w:tcW w:w="423" w:type="dxa"/>
            <w:noWrap/>
          </w:tcPr>
          <w:p w14:paraId="3C8FFDC1" w14:textId="77777777" w:rsidR="00DF01CB" w:rsidRDefault="00DF01CB" w:rsidP="003001D9">
            <w:pPr>
              <w:spacing w:after="240"/>
              <w:rPr>
                <w:rFonts w:ascii="Arial" w:hAnsi="Arial" w:cs="Arial"/>
              </w:rPr>
            </w:pPr>
          </w:p>
          <w:p w14:paraId="4421217B" w14:textId="77777777" w:rsidR="008210DF" w:rsidRPr="008210DF" w:rsidRDefault="008210DF" w:rsidP="003001D9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135" w:type="dxa"/>
            <w:noWrap/>
          </w:tcPr>
          <w:p w14:paraId="460E388F" w14:textId="2B8C5A12" w:rsidR="00DF01CB" w:rsidRPr="008210DF" w:rsidRDefault="38F1D1C4" w:rsidP="003001D9">
            <w:pPr>
              <w:spacing w:after="240"/>
              <w:rPr>
                <w:rFonts w:ascii="Arial" w:hAnsi="Arial" w:cs="Arial"/>
              </w:rPr>
            </w:pPr>
            <w:r w:rsidRPr="008210DF">
              <w:rPr>
                <w:rFonts w:ascii="Arial" w:hAnsi="Arial" w:cs="Arial"/>
              </w:rPr>
              <w:t>(b)</w:t>
            </w:r>
          </w:p>
        </w:tc>
        <w:tc>
          <w:tcPr>
            <w:tcW w:w="8355" w:type="dxa"/>
            <w:noWrap/>
          </w:tcPr>
          <w:p w14:paraId="2A9CADBA" w14:textId="54D217C9" w:rsidR="00DF01CB" w:rsidRPr="008210DF" w:rsidRDefault="38F1D1C4" w:rsidP="6C3FD7CD">
            <w:pPr>
              <w:spacing w:after="240"/>
              <w:rPr>
                <w:rFonts w:ascii="Arial" w:hAnsi="Arial" w:cs="Arial"/>
                <w:color w:val="000000" w:themeColor="text1"/>
              </w:rPr>
            </w:pPr>
            <w:r w:rsidRPr="008210DF">
              <w:rPr>
                <w:rFonts w:ascii="Arial" w:hAnsi="Arial" w:cs="Arial"/>
                <w:color w:val="000000" w:themeColor="text1"/>
              </w:rPr>
              <w:t>List as many different mechanisms as you can that drive natural climate change. For each briefly explain how they influence climate and over what time scales.</w:t>
            </w:r>
          </w:p>
        </w:tc>
        <w:tc>
          <w:tcPr>
            <w:tcW w:w="1590" w:type="dxa"/>
            <w:noWrap/>
            <w:vAlign w:val="bottom"/>
          </w:tcPr>
          <w:p w14:paraId="57C18200" w14:textId="2BC7BCF4" w:rsidR="00DF01CB" w:rsidRDefault="3457C10A" w:rsidP="6C3FD7CD">
            <w:pPr>
              <w:spacing w:after="240"/>
              <w:jc w:val="right"/>
              <w:rPr>
                <w:rFonts w:ascii="Arial" w:hAnsi="Arial" w:cs="Arial"/>
                <w:b/>
                <w:bCs/>
              </w:rPr>
            </w:pPr>
            <w:r w:rsidRPr="6C3FD7CD">
              <w:rPr>
                <w:rFonts w:ascii="Arial" w:hAnsi="Arial" w:cs="Arial"/>
                <w:b/>
                <w:bCs/>
              </w:rPr>
              <w:t>[</w:t>
            </w:r>
            <w:sdt>
              <w:sdtPr>
                <w:rPr>
                  <w:rFonts w:ascii="Arial" w:hAnsi="Arial" w:cs="Arial"/>
                  <w:b/>
                  <w:bCs/>
                </w:rPr>
                <w:id w:val="-798842652"/>
                <w:placeholder>
                  <w:docPart w:val="C1ACB50DF8493444A80D7FC2E160A234"/>
                </w:placeholder>
              </w:sdtPr>
              <w:sdtEndPr/>
              <w:sdtContent>
                <w:r w:rsidR="28D0032A" w:rsidRPr="6C3FD7CD">
                  <w:rPr>
                    <w:rFonts w:ascii="Arial" w:hAnsi="Arial" w:cs="Arial"/>
                    <w:b/>
                    <w:bCs/>
                  </w:rPr>
                  <w:t>1</w:t>
                </w:r>
                <w:r w:rsidR="0E6D67C0" w:rsidRPr="6C3FD7CD">
                  <w:rPr>
                    <w:rFonts w:ascii="Arial" w:hAnsi="Arial" w:cs="Arial"/>
                    <w:b/>
                    <w:bCs/>
                  </w:rPr>
                  <w:t>8</w:t>
                </w:r>
              </w:sdtContent>
            </w:sdt>
            <w:r w:rsidRPr="6C3FD7CD">
              <w:rPr>
                <w:rFonts w:ascii="Arial" w:hAnsi="Arial" w:cs="Arial"/>
                <w:b/>
                <w:bCs/>
              </w:rPr>
              <w:t xml:space="preserve"> marks]</w:t>
            </w:r>
          </w:p>
        </w:tc>
      </w:tr>
    </w:tbl>
    <w:p w14:paraId="1A335F8F" w14:textId="77777777" w:rsidR="00436CC6" w:rsidRDefault="00436CC6" w:rsidP="00436CC6">
      <w:pPr>
        <w:rPr>
          <w:rFonts w:ascii="Arial" w:hAnsi="Arial" w:cs="Arial"/>
        </w:rPr>
      </w:pPr>
    </w:p>
    <w:p w14:paraId="3FE5C2EC" w14:textId="77777777" w:rsidR="00436CC6" w:rsidRDefault="00436CC6" w:rsidP="00436CC6">
      <w:pPr>
        <w:jc w:val="center"/>
        <w:rPr>
          <w:rFonts w:ascii="Arial" w:hAnsi="Arial" w:cs="Arial"/>
          <w:b/>
          <w:bCs/>
        </w:rPr>
      </w:pPr>
      <w:r w:rsidRPr="00537319">
        <w:rPr>
          <w:rFonts w:ascii="Arial" w:hAnsi="Arial" w:cs="Arial"/>
          <w:b/>
          <w:bCs/>
        </w:rPr>
        <w:t>END OF EXAMINATION</w:t>
      </w:r>
    </w:p>
    <w:p w14:paraId="5E491C41" w14:textId="77777777" w:rsidR="00436CC6" w:rsidRDefault="00436CC6" w:rsidP="00436CC6">
      <w:pPr>
        <w:rPr>
          <w:rFonts w:ascii="Arial" w:hAnsi="Arial" w:cs="Arial"/>
          <w:b/>
          <w:bCs/>
          <w:u w:val="single"/>
          <w:lang w:val="en-GB"/>
        </w:rPr>
        <w:sectPr w:rsidR="00436CC6" w:rsidSect="00436CC6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A7C57C" w14:textId="77777777" w:rsidR="00436CC6" w:rsidRPr="00537319" w:rsidRDefault="00436CC6" w:rsidP="00436CC6">
      <w:pPr>
        <w:rPr>
          <w:rFonts w:ascii="Arial" w:hAnsi="Arial" w:cs="Arial"/>
          <w:b/>
          <w:bCs/>
        </w:rPr>
      </w:pPr>
    </w:p>
    <w:p w14:paraId="044FE5AA" w14:textId="77777777" w:rsidR="00BA1141" w:rsidRDefault="00BA1141"/>
    <w:sectPr w:rsidR="00BA1141" w:rsidSect="00436CC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3C67" w14:textId="77777777" w:rsidR="00CC54E5" w:rsidRDefault="00CC54E5">
      <w:pPr>
        <w:spacing w:after="0" w:line="240" w:lineRule="auto"/>
      </w:pPr>
      <w:r>
        <w:separator/>
      </w:r>
    </w:p>
  </w:endnote>
  <w:endnote w:type="continuationSeparator" w:id="0">
    <w:p w14:paraId="3E9DC04B" w14:textId="77777777" w:rsidR="00CC54E5" w:rsidRDefault="00CC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872365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34C2F5" w14:textId="50711AF2" w:rsidR="00436CC6" w:rsidRPr="00FB7DD3" w:rsidRDefault="00436CC6">
            <w:pPr>
              <w:pStyle w:val="Footer"/>
              <w:jc w:val="center"/>
              <w:rPr>
                <w:rFonts w:ascii="Arial" w:hAnsi="Arial" w:cs="Arial"/>
              </w:rPr>
            </w:pPr>
            <w:r w:rsidRPr="00FB7DD3">
              <w:rPr>
                <w:rFonts w:ascii="Arial" w:hAnsi="Arial" w:cs="Arial"/>
              </w:rPr>
              <w:t xml:space="preserve">Page </w:t>
            </w:r>
            <w:r w:rsidRPr="00FB7DD3">
              <w:rPr>
                <w:rFonts w:ascii="Arial" w:hAnsi="Arial" w:cs="Arial"/>
                <w:b/>
                <w:bCs/>
              </w:rPr>
              <w:fldChar w:fldCharType="begin"/>
            </w:r>
            <w:r w:rsidRPr="00FB7DD3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FB7DD3">
              <w:rPr>
                <w:rFonts w:ascii="Arial" w:hAnsi="Arial" w:cs="Arial"/>
                <w:b/>
                <w:bCs/>
              </w:rPr>
              <w:fldChar w:fldCharType="separate"/>
            </w:r>
            <w:r w:rsidRPr="00FB7DD3">
              <w:rPr>
                <w:rFonts w:ascii="Arial" w:hAnsi="Arial" w:cs="Arial"/>
                <w:b/>
                <w:bCs/>
                <w:noProof/>
              </w:rPr>
              <w:t>2</w:t>
            </w:r>
            <w:r w:rsidRPr="00FB7DD3">
              <w:rPr>
                <w:rFonts w:ascii="Arial" w:hAnsi="Arial" w:cs="Arial"/>
                <w:b/>
                <w:bCs/>
              </w:rPr>
              <w:fldChar w:fldCharType="end"/>
            </w:r>
            <w:r w:rsidRPr="00FB7DD3">
              <w:rPr>
                <w:rFonts w:ascii="Arial" w:hAnsi="Arial" w:cs="Arial"/>
              </w:rPr>
              <w:t xml:space="preserve"> of </w:t>
            </w: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SECTIONPAGES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 w:rsidR="00456CF0">
              <w:rPr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79282896" w14:textId="77777777" w:rsidR="00436CC6" w:rsidRDefault="00436C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BF22" w14:textId="77777777" w:rsidR="00436CC6" w:rsidRDefault="00436CC6">
    <w:pPr>
      <w:pStyle w:val="Footer"/>
      <w:jc w:val="center"/>
    </w:pPr>
  </w:p>
  <w:p w14:paraId="29D17231" w14:textId="77777777" w:rsidR="00436CC6" w:rsidRDefault="00436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103B" w14:textId="77777777" w:rsidR="00CC54E5" w:rsidRDefault="00CC54E5">
      <w:pPr>
        <w:spacing w:after="0" w:line="240" w:lineRule="auto"/>
      </w:pPr>
      <w:r>
        <w:separator/>
      </w:r>
    </w:p>
  </w:footnote>
  <w:footnote w:type="continuationSeparator" w:id="0">
    <w:p w14:paraId="523822AD" w14:textId="77777777" w:rsidR="00CC54E5" w:rsidRDefault="00CC5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01EF" w14:textId="376FEA25" w:rsidR="00436CC6" w:rsidRPr="001C3757" w:rsidRDefault="00436CC6" w:rsidP="001C3757">
    <w:pPr>
      <w:pStyle w:val="Header"/>
      <w:jc w:val="right"/>
      <w:rPr>
        <w:rFonts w:ascii="Arial" w:hAnsi="Arial" w:cs="Arial"/>
        <w:b/>
        <w:bCs/>
      </w:rPr>
    </w:pPr>
    <w:r w:rsidRPr="000A769B">
      <w:rPr>
        <w:rFonts w:ascii="Arial" w:hAnsi="Arial" w:cs="Arial"/>
        <w:b/>
        <w:bCs/>
      </w:rPr>
      <w:t>EART</w:t>
    </w:r>
    <w:sdt>
      <w:sdtPr>
        <w:rPr>
          <w:rFonts w:ascii="Arial" w:hAnsi="Arial" w:cs="Arial"/>
          <w:b/>
          <w:bCs/>
        </w:rPr>
        <w:id w:val="-659994813"/>
        <w:placeholder>
          <w:docPart w:val="F209C49644C11F4CAC04532FB99B4921"/>
        </w:placeholder>
      </w:sdtPr>
      <w:sdtEndPr/>
      <w:sdtContent>
        <w:r w:rsidR="00C938F1">
          <w:rPr>
            <w:rFonts w:ascii="Arial" w:hAnsi="Arial" w:cs="Arial"/>
            <w:b/>
            <w:bCs/>
          </w:rPr>
          <w:t>21202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9C9"/>
    <w:multiLevelType w:val="hybridMultilevel"/>
    <w:tmpl w:val="F7448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52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0B"/>
    <w:rsid w:val="000D647B"/>
    <w:rsid w:val="000F482C"/>
    <w:rsid w:val="00134F78"/>
    <w:rsid w:val="0014796E"/>
    <w:rsid w:val="001F06C9"/>
    <w:rsid w:val="002863CF"/>
    <w:rsid w:val="002B010B"/>
    <w:rsid w:val="002D037A"/>
    <w:rsid w:val="002E162A"/>
    <w:rsid w:val="00417D67"/>
    <w:rsid w:val="00436CC6"/>
    <w:rsid w:val="00456CF0"/>
    <w:rsid w:val="004D5194"/>
    <w:rsid w:val="0054619F"/>
    <w:rsid w:val="00564F52"/>
    <w:rsid w:val="005843CE"/>
    <w:rsid w:val="00597540"/>
    <w:rsid w:val="00634ECB"/>
    <w:rsid w:val="006B43DE"/>
    <w:rsid w:val="006B510B"/>
    <w:rsid w:val="007036E4"/>
    <w:rsid w:val="007351DC"/>
    <w:rsid w:val="008210DF"/>
    <w:rsid w:val="00907C02"/>
    <w:rsid w:val="00976D4A"/>
    <w:rsid w:val="009837C6"/>
    <w:rsid w:val="00A1528F"/>
    <w:rsid w:val="00AE750A"/>
    <w:rsid w:val="00B40E33"/>
    <w:rsid w:val="00B86533"/>
    <w:rsid w:val="00BA1141"/>
    <w:rsid w:val="00BB5AA5"/>
    <w:rsid w:val="00C25E3A"/>
    <w:rsid w:val="00C938F1"/>
    <w:rsid w:val="00CC54E5"/>
    <w:rsid w:val="00CD5184"/>
    <w:rsid w:val="00DF01CB"/>
    <w:rsid w:val="00E4382B"/>
    <w:rsid w:val="00EE00D3"/>
    <w:rsid w:val="00F901C3"/>
    <w:rsid w:val="00FB6987"/>
    <w:rsid w:val="060E0ED7"/>
    <w:rsid w:val="08A5AC9A"/>
    <w:rsid w:val="0A831252"/>
    <w:rsid w:val="0AEB3A6C"/>
    <w:rsid w:val="0C17D2EF"/>
    <w:rsid w:val="0E6D67C0"/>
    <w:rsid w:val="0EBD2FB2"/>
    <w:rsid w:val="0F4E2C00"/>
    <w:rsid w:val="10C0E139"/>
    <w:rsid w:val="11F2DB15"/>
    <w:rsid w:val="169A51CB"/>
    <w:rsid w:val="18CCE3DA"/>
    <w:rsid w:val="1C03142A"/>
    <w:rsid w:val="234B05F3"/>
    <w:rsid w:val="234DF7E6"/>
    <w:rsid w:val="26407F2D"/>
    <w:rsid w:val="26CD5571"/>
    <w:rsid w:val="28D0032A"/>
    <w:rsid w:val="2B2FC739"/>
    <w:rsid w:val="2B9CB2D0"/>
    <w:rsid w:val="2DBED1BF"/>
    <w:rsid w:val="3457C10A"/>
    <w:rsid w:val="37B9060C"/>
    <w:rsid w:val="38F1D1C4"/>
    <w:rsid w:val="3ADCF906"/>
    <w:rsid w:val="3D133306"/>
    <w:rsid w:val="3D5605E6"/>
    <w:rsid w:val="412E7B31"/>
    <w:rsid w:val="449166DC"/>
    <w:rsid w:val="44C97619"/>
    <w:rsid w:val="47215846"/>
    <w:rsid w:val="4DF02F5D"/>
    <w:rsid w:val="4F87C07D"/>
    <w:rsid w:val="536495D4"/>
    <w:rsid w:val="578D5E7E"/>
    <w:rsid w:val="5DDB5331"/>
    <w:rsid w:val="5E0571AC"/>
    <w:rsid w:val="5E675236"/>
    <w:rsid w:val="653A19DF"/>
    <w:rsid w:val="666954BC"/>
    <w:rsid w:val="6A211B56"/>
    <w:rsid w:val="6BA385EC"/>
    <w:rsid w:val="6C3FD7CD"/>
    <w:rsid w:val="6C4E3950"/>
    <w:rsid w:val="6CCF9A17"/>
    <w:rsid w:val="70D2513F"/>
    <w:rsid w:val="71313769"/>
    <w:rsid w:val="788EF96C"/>
    <w:rsid w:val="7C41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72694"/>
  <w15:chartTrackingRefBased/>
  <w15:docId w15:val="{3B41A431-6368-674D-8DB8-27D90838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CC6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4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3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436CC6"/>
  </w:style>
  <w:style w:type="character" w:customStyle="1" w:styleId="eop">
    <w:name w:val="eop"/>
    <w:basedOn w:val="DefaultParagraphFont"/>
    <w:rsid w:val="00436CC6"/>
  </w:style>
  <w:style w:type="paragraph" w:styleId="Header">
    <w:name w:val="header"/>
    <w:basedOn w:val="Normal"/>
    <w:link w:val="HeaderChar"/>
    <w:uiPriority w:val="99"/>
    <w:unhideWhenUsed/>
    <w:rsid w:val="00436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CC6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6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CC6"/>
    <w:rPr>
      <w:rFonts w:eastAsiaTheme="minorEastAsia"/>
      <w:kern w:val="0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436CC6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6CC6"/>
    <w:rPr>
      <w:color w:val="666666"/>
    </w:rPr>
  </w:style>
  <w:style w:type="paragraph" w:styleId="BodyTextIndent">
    <w:name w:val="Body Text Indent"/>
    <w:basedOn w:val="Normal"/>
    <w:link w:val="BodyTextIndentChar"/>
    <w:rsid w:val="009837C6"/>
    <w:pPr>
      <w:spacing w:after="120" w:line="240" w:lineRule="auto"/>
      <w:ind w:left="283"/>
    </w:pPr>
    <w:rPr>
      <w:rFonts w:ascii="Times New Roman" w:eastAsia="Times New Roman" w:hAnsi="Times New Roman" w:cs="Times New Roman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9837C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livemanchesterac.sharepoint.com/sites/UOM-DEES-EXAMS/Shared%20Documents/Policies%20and%20Guides/Examination%20Paper%20Templates%20&amp;%20Guidance/Written%20Exam%20Paper%20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E129FF705CB848A07DCDE628ACD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44CF-E072-E84A-8EFF-51CE93281D5F}"/>
      </w:docPartPr>
      <w:docPartBody>
        <w:p w:rsidR="00417D67" w:rsidRDefault="00417D67">
          <w:pPr>
            <w:pStyle w:val="4FE129FF705CB848A07DCDE628ACD5FE"/>
          </w:pPr>
          <w:r>
            <w:rPr>
              <w:rStyle w:val="PlaceholderText"/>
              <w:rFonts w:ascii="Arial" w:hAnsi="Arial" w:cs="Arial"/>
              <w:highlight w:val="yellow"/>
            </w:rPr>
            <w:t>[S</w:t>
          </w:r>
          <w:r w:rsidRPr="000A769B">
            <w:rPr>
              <w:rStyle w:val="PlaceholderText"/>
              <w:rFonts w:ascii="Arial" w:hAnsi="Arial" w:cs="Arial"/>
              <w:highlight w:val="yellow"/>
            </w:rPr>
            <w:t>elect the duration of your exam]</w:t>
          </w:r>
        </w:p>
      </w:docPartBody>
    </w:docPart>
    <w:docPart>
      <w:docPartPr>
        <w:name w:val="1A5C302085A057438CF61ABFCDD55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752F6-3C5C-7D42-935E-10BCF678B44E}"/>
      </w:docPartPr>
      <w:docPartBody>
        <w:p w:rsidR="00417D67" w:rsidRDefault="00417D67">
          <w:pPr>
            <w:pStyle w:val="1A5C302085A057438CF61ABFCDD55DE5"/>
          </w:pPr>
          <w:r>
            <w:rPr>
              <w:rStyle w:val="PlaceholderText"/>
              <w:rFonts w:ascii="Arial" w:hAnsi="Arial" w:cs="Arial"/>
              <w:b/>
              <w:bCs/>
              <w:highlight w:val="yellow"/>
            </w:rPr>
            <w:t>[C</w:t>
          </w: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LICK OR TAP HERE TO ENTER THE TITLE OF YOUR EXAM IN ALL-CAPS]</w:t>
          </w:r>
        </w:p>
      </w:docPartBody>
    </w:docPart>
    <w:docPart>
      <w:docPartPr>
        <w:name w:val="6DE853C51F9B8C4484B0F512E088F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CA9AF-C3A1-2545-AFFC-07D5E830195B}"/>
      </w:docPartPr>
      <w:docPartBody>
        <w:p w:rsidR="00417D67" w:rsidRDefault="00417D67">
          <w:pPr>
            <w:pStyle w:val="6DE853C51F9B8C4484B0F512E088F113"/>
          </w:pPr>
          <w:r>
            <w:rPr>
              <w:rStyle w:val="PlaceholderText"/>
              <w:rFonts w:ascii="Arial" w:hAnsi="Arial" w:cs="Arial"/>
              <w:highlight w:val="yellow"/>
            </w:rPr>
            <w:t>[S</w:t>
          </w:r>
          <w:r w:rsidRPr="000A769B">
            <w:rPr>
              <w:rStyle w:val="PlaceholderText"/>
              <w:rFonts w:ascii="Arial" w:hAnsi="Arial" w:cs="Arial"/>
              <w:highlight w:val="yellow"/>
            </w:rPr>
            <w:t>elect how students should submit their answers]</w:t>
          </w:r>
        </w:p>
      </w:docPartBody>
    </w:docPart>
    <w:docPart>
      <w:docPartPr>
        <w:name w:val="E67CDCB574109744A1DFDA1966AE9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FAC82-9DC4-B145-B11E-448FE215B241}"/>
      </w:docPartPr>
      <w:docPartBody>
        <w:p w:rsidR="00417D67" w:rsidRDefault="00417D67">
          <w:pPr>
            <w:pStyle w:val="E67CDCB574109744A1DFDA1966AE97E9"/>
          </w:pPr>
          <w:r>
            <w:rPr>
              <w:rStyle w:val="PlaceholderText"/>
              <w:rFonts w:ascii="Arial" w:hAnsi="Arial" w:cs="Arial"/>
              <w:highlight w:val="yellow"/>
            </w:rPr>
            <w:t>[S</w:t>
          </w:r>
          <w:r w:rsidRPr="000A769B">
            <w:rPr>
              <w:rStyle w:val="PlaceholderText"/>
              <w:rFonts w:ascii="Arial" w:hAnsi="Arial" w:cs="Arial"/>
              <w:highlight w:val="yellow"/>
            </w:rPr>
            <w:t>elect whether your exam is open or closed book</w:t>
          </w:r>
          <w:r>
            <w:rPr>
              <w:rStyle w:val="PlaceholderText"/>
              <w:rFonts w:ascii="Arial" w:hAnsi="Arial" w:cs="Arial"/>
              <w:highlight w:val="yellow"/>
            </w:rPr>
            <w:t>]</w:t>
          </w:r>
        </w:p>
      </w:docPartBody>
    </w:docPart>
    <w:docPart>
      <w:docPartPr>
        <w:name w:val="3EF1956C24BBCE4C86177CCE45189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4C9AB-5CAC-6445-8BD5-4E4F07B9693F}"/>
      </w:docPartPr>
      <w:docPartBody>
        <w:p w:rsidR="00417D67" w:rsidRDefault="00417D67">
          <w:pPr>
            <w:pStyle w:val="3EF1956C24BBCE4C86177CCE45189547"/>
          </w:pPr>
          <w:r>
            <w:rPr>
              <w:rStyle w:val="PlaceholderText"/>
              <w:rFonts w:ascii="Arial" w:hAnsi="Arial" w:cs="Arial"/>
              <w:highlight w:val="yellow"/>
            </w:rPr>
            <w:t>[C</w:t>
          </w:r>
          <w:r w:rsidRPr="000A769B">
            <w:rPr>
              <w:rStyle w:val="PlaceholderText"/>
              <w:rFonts w:ascii="Arial" w:hAnsi="Arial" w:cs="Arial"/>
              <w:highlight w:val="yellow"/>
            </w:rPr>
            <w:t>lick or tap here to enter the total number of marks]</w:t>
          </w:r>
        </w:p>
      </w:docPartBody>
    </w:docPart>
    <w:docPart>
      <w:docPartPr>
        <w:name w:val="E1BCC0B30B272F49B555BDF1EED59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0A5EC-EEF0-174F-AE8A-7C25419A73FE}"/>
      </w:docPartPr>
      <w:docPartBody>
        <w:p w:rsidR="00417D67" w:rsidRDefault="00417D67">
          <w:pPr>
            <w:pStyle w:val="E1BCC0B30B272F49B555BDF1EED592A1"/>
          </w:pPr>
          <w:r>
            <w:rPr>
              <w:rStyle w:val="PlaceholderText"/>
              <w:rFonts w:ascii="Arial" w:hAnsi="Arial" w:cs="Arial"/>
              <w:highlight w:val="yellow"/>
            </w:rPr>
            <w:t>[S</w:t>
          </w:r>
          <w:r w:rsidRPr="000A769B">
            <w:rPr>
              <w:rStyle w:val="PlaceholderText"/>
              <w:rFonts w:ascii="Arial" w:hAnsi="Arial" w:cs="Arial"/>
              <w:highlight w:val="yellow"/>
            </w:rPr>
            <w:t>elect a calculator statement]</w:t>
          </w:r>
        </w:p>
      </w:docPartBody>
    </w:docPart>
    <w:docPart>
      <w:docPartPr>
        <w:name w:val="9E452DD4D11B1E48806A05D5A3FF2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6570B-2902-1A4A-B548-03B5394CB2B4}"/>
      </w:docPartPr>
      <w:docPartBody>
        <w:p w:rsidR="00417D67" w:rsidRDefault="00417D67">
          <w:pPr>
            <w:pStyle w:val="9E452DD4D11B1E48806A05D5A3FF2B58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F209C49644C11F4CAC04532FB99B4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8D9DA-5350-5144-B8CC-ED45DF69003D}"/>
      </w:docPartPr>
      <w:docPartBody>
        <w:p w:rsidR="00417D67" w:rsidRDefault="00417D67">
          <w:pPr>
            <w:pStyle w:val="F209C49644C11F4CAC04532FB99B4921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E8811A9ECCF7CD41B47AC22928ECB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12DA9-C704-B942-8EC0-3B20BB8093C9}"/>
      </w:docPartPr>
      <w:docPartBody>
        <w:p w:rsidR="00417D67" w:rsidRDefault="00417D67">
          <w:pPr>
            <w:pStyle w:val="E8811A9ECCF7CD41B47AC22928ECB99B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FEFECC310739D54BA5A37D0BFD8AD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A81F-02F5-AC4B-B479-01974BB7AB89}"/>
      </w:docPartPr>
      <w:docPartBody>
        <w:p w:rsidR="00417D67" w:rsidRDefault="00417D67">
          <w:pPr>
            <w:pStyle w:val="FEFECC310739D54BA5A37D0BFD8ADBF0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8925241B3B39834DAB168D321850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2A9A7-5B3D-8942-ABB7-F7E9509883E9}"/>
      </w:docPartPr>
      <w:docPartBody>
        <w:p w:rsidR="00417D67" w:rsidRDefault="00417D67">
          <w:pPr>
            <w:pStyle w:val="8925241B3B39834DAB168D32185030D0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F5802D6FA5C72F4FB2BC8B42FD482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37A27-8CDB-0643-B124-FBBB3506EE8F}"/>
      </w:docPartPr>
      <w:docPartBody>
        <w:p w:rsidR="00417D67" w:rsidRDefault="00417D67">
          <w:pPr>
            <w:pStyle w:val="F5802D6FA5C72F4FB2BC8B42FD48271F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C6A9954C1139194792BDB9A472D4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91830-E63D-EF45-9DD7-F9B707F88174}"/>
      </w:docPartPr>
      <w:docPartBody>
        <w:p w:rsidR="00417D67" w:rsidRDefault="005843CE" w:rsidP="005843CE">
          <w:pPr>
            <w:pStyle w:val="C6A9954C1139194792BDB9A472D44054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  <w:docPart>
      <w:docPartPr>
        <w:name w:val="C1ACB50DF8493444A80D7FC2E160A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9CB9A-FD4F-F949-B4B9-A474C289AD61}"/>
      </w:docPartPr>
      <w:docPartBody>
        <w:p w:rsidR="00417D67" w:rsidRDefault="005843CE" w:rsidP="005843CE">
          <w:pPr>
            <w:pStyle w:val="C1ACB50DF8493444A80D7FC2E160A234"/>
          </w:pPr>
          <w:r w:rsidRPr="000A769B">
            <w:rPr>
              <w:rStyle w:val="PlaceholderText"/>
              <w:rFonts w:ascii="Arial" w:hAnsi="Arial" w:cs="Arial"/>
              <w:b/>
              <w:bCs/>
              <w:highlight w:val="yellow"/>
            </w:rPr>
            <w:t>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CE"/>
    <w:rsid w:val="00185446"/>
    <w:rsid w:val="001F06C9"/>
    <w:rsid w:val="00417D67"/>
    <w:rsid w:val="005843CE"/>
    <w:rsid w:val="006837DE"/>
    <w:rsid w:val="00890590"/>
    <w:rsid w:val="00976D4A"/>
    <w:rsid w:val="009839B4"/>
    <w:rsid w:val="00B40E33"/>
    <w:rsid w:val="00BB5AA5"/>
    <w:rsid w:val="00F901C3"/>
    <w:rsid w:val="00FB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43CE"/>
    <w:rPr>
      <w:color w:val="666666"/>
    </w:rPr>
  </w:style>
  <w:style w:type="paragraph" w:customStyle="1" w:styleId="4FE129FF705CB848A07DCDE628ACD5FE">
    <w:name w:val="4FE129FF705CB848A07DCDE628ACD5FE"/>
  </w:style>
  <w:style w:type="paragraph" w:customStyle="1" w:styleId="1A5C302085A057438CF61ABFCDD55DE5">
    <w:name w:val="1A5C302085A057438CF61ABFCDD55DE5"/>
  </w:style>
  <w:style w:type="paragraph" w:customStyle="1" w:styleId="6DE853C51F9B8C4484B0F512E088F113">
    <w:name w:val="6DE853C51F9B8C4484B0F512E088F113"/>
  </w:style>
  <w:style w:type="paragraph" w:customStyle="1" w:styleId="E67CDCB574109744A1DFDA1966AE97E9">
    <w:name w:val="E67CDCB574109744A1DFDA1966AE97E9"/>
  </w:style>
  <w:style w:type="paragraph" w:customStyle="1" w:styleId="3EF1956C24BBCE4C86177CCE45189547">
    <w:name w:val="3EF1956C24BBCE4C86177CCE45189547"/>
  </w:style>
  <w:style w:type="paragraph" w:customStyle="1" w:styleId="E1BCC0B30B272F49B555BDF1EED592A1">
    <w:name w:val="E1BCC0B30B272F49B555BDF1EED592A1"/>
  </w:style>
  <w:style w:type="paragraph" w:customStyle="1" w:styleId="9E452DD4D11B1E48806A05D5A3FF2B58">
    <w:name w:val="9E452DD4D11B1E48806A05D5A3FF2B58"/>
  </w:style>
  <w:style w:type="paragraph" w:customStyle="1" w:styleId="F209C49644C11F4CAC04532FB99B4921">
    <w:name w:val="F209C49644C11F4CAC04532FB99B4921"/>
  </w:style>
  <w:style w:type="paragraph" w:customStyle="1" w:styleId="E8811A9ECCF7CD41B47AC22928ECB99B">
    <w:name w:val="E8811A9ECCF7CD41B47AC22928ECB99B"/>
  </w:style>
  <w:style w:type="paragraph" w:customStyle="1" w:styleId="FEFECC310739D54BA5A37D0BFD8ADBF0">
    <w:name w:val="FEFECC310739D54BA5A37D0BFD8ADBF0"/>
  </w:style>
  <w:style w:type="paragraph" w:customStyle="1" w:styleId="8925241B3B39834DAB168D32185030D0">
    <w:name w:val="8925241B3B39834DAB168D32185030D0"/>
  </w:style>
  <w:style w:type="paragraph" w:customStyle="1" w:styleId="F5802D6FA5C72F4FB2BC8B42FD48271F">
    <w:name w:val="F5802D6FA5C72F4FB2BC8B42FD48271F"/>
  </w:style>
  <w:style w:type="paragraph" w:customStyle="1" w:styleId="93C945DFCA2EC6428CDAF20B93383B5E">
    <w:name w:val="93C945DFCA2EC6428CDAF20B93383B5E"/>
  </w:style>
  <w:style w:type="paragraph" w:customStyle="1" w:styleId="16D43BBE450A6848912A53A698865518">
    <w:name w:val="16D43BBE450A6848912A53A698865518"/>
  </w:style>
  <w:style w:type="paragraph" w:customStyle="1" w:styleId="552A77851634204886FB47C7CCDDF0C6">
    <w:name w:val="552A77851634204886FB47C7CCDDF0C6"/>
  </w:style>
  <w:style w:type="paragraph" w:customStyle="1" w:styleId="127D8DF7D3A423449178FE679BD40440">
    <w:name w:val="127D8DF7D3A423449178FE679BD40440"/>
  </w:style>
  <w:style w:type="paragraph" w:customStyle="1" w:styleId="7F586C380C1A1A419F21CD345AAC1F66">
    <w:name w:val="7F586C380C1A1A419F21CD345AAC1F66"/>
  </w:style>
  <w:style w:type="paragraph" w:customStyle="1" w:styleId="7B85F1CFE6C3A848B2AA9389C06C5A41">
    <w:name w:val="7B85F1CFE6C3A848B2AA9389C06C5A41"/>
  </w:style>
  <w:style w:type="paragraph" w:customStyle="1" w:styleId="C7ACB6B5E8BFD341BCBC919C277FAFE4">
    <w:name w:val="C7ACB6B5E8BFD341BCBC919C277FAFE4"/>
  </w:style>
  <w:style w:type="paragraph" w:customStyle="1" w:styleId="7ACDE69D65301043A4517DDFC74A9938">
    <w:name w:val="7ACDE69D65301043A4517DDFC74A9938"/>
  </w:style>
  <w:style w:type="paragraph" w:customStyle="1" w:styleId="F93AD971DE7EA54A8BFF56BBC151A91B">
    <w:name w:val="F93AD971DE7EA54A8BFF56BBC151A91B"/>
  </w:style>
  <w:style w:type="paragraph" w:customStyle="1" w:styleId="993E8BA03C2F8249AED81403863B2D29">
    <w:name w:val="993E8BA03C2F8249AED81403863B2D29"/>
  </w:style>
  <w:style w:type="paragraph" w:customStyle="1" w:styleId="87A72300217C3248846DC0C4B04894E3">
    <w:name w:val="87A72300217C3248846DC0C4B04894E3"/>
  </w:style>
  <w:style w:type="paragraph" w:customStyle="1" w:styleId="94F8E453DB3DB0489168C57CA757A660">
    <w:name w:val="94F8E453DB3DB0489168C57CA757A660"/>
  </w:style>
  <w:style w:type="paragraph" w:customStyle="1" w:styleId="5E96CCEC2E763D4982D9394F856AC7AB">
    <w:name w:val="5E96CCEC2E763D4982D9394F856AC7AB"/>
  </w:style>
  <w:style w:type="paragraph" w:customStyle="1" w:styleId="C6A9954C1139194792BDB9A472D44054">
    <w:name w:val="C6A9954C1139194792BDB9A472D44054"/>
    <w:rsid w:val="005843CE"/>
  </w:style>
  <w:style w:type="paragraph" w:customStyle="1" w:styleId="C1ACB50DF8493444A80D7FC2E160A234">
    <w:name w:val="C1ACB50DF8493444A80D7FC2E160A234"/>
    <w:rsid w:val="005843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6367364E07040A66A511F2BD33765" ma:contentTypeVersion="14" ma:contentTypeDescription="Create a new document." ma:contentTypeScope="" ma:versionID="dc52d60aa6fbc36f6a9d08cab2d7dbbf">
  <xsd:schema xmlns:xsd="http://www.w3.org/2001/XMLSchema" xmlns:xs="http://www.w3.org/2001/XMLSchema" xmlns:p="http://schemas.microsoft.com/office/2006/metadata/properties" xmlns:ns2="c96d2489-53d1-464c-8462-64ca91233d6f" xmlns:ns3="ac7dd475-a523-456c-b885-caf7799bb230" targetNamespace="http://schemas.microsoft.com/office/2006/metadata/properties" ma:root="true" ma:fieldsID="5d94b99a71dfb4827ef8f234912e1828" ns2:_="" ns3:_="">
    <xsd:import namespace="c96d2489-53d1-464c-8462-64ca91233d6f"/>
    <xsd:import namespace="ac7dd475-a523-456c-b885-caf7799bb2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d2489-53d1-464c-8462-64ca91233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dd475-a523-456c-b885-caf7799bb2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849F06-FD27-4299-BBC5-611B3CFE36A8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ac7dd475-a523-456c-b885-caf7799bb230"/>
    <ds:schemaRef ds:uri="c96d2489-53d1-464c-8462-64ca91233d6f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1A94660-BC0A-4123-B77E-61EBD696AF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F78F43-6275-4134-B372-C6F0BF369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d2489-53d1-464c-8462-64ca91233d6f"/>
    <ds:schemaRef ds:uri="ac7dd475-a523-456c-b885-caf7799bb2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Written%20Exam%20Paper%20Template</Template>
  <TotalTime>0</TotalTime>
  <Pages>4</Pages>
  <Words>453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Mccssmwg</dc:creator>
  <cp:keywords/>
  <dc:description/>
  <cp:lastModifiedBy>Christopher Farrington</cp:lastModifiedBy>
  <cp:revision>17</cp:revision>
  <cp:lastPrinted>2025-03-06T13:43:00Z</cp:lastPrinted>
  <dcterms:created xsi:type="dcterms:W3CDTF">2025-03-06T13:49:00Z</dcterms:created>
  <dcterms:modified xsi:type="dcterms:W3CDTF">2025-10-01T13:03:00Z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0x010100A2F6367364E07040A66A511F2BD33765</vt:lpwstr>
  </property>
</Properties>
</file>